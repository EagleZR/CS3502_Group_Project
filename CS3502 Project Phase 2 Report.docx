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13B" w:rsidRDefault="00EA036A">
      <w:pPr>
        <w:pStyle w:val="Title"/>
        <w:jc w:val="right"/>
      </w:pPr>
      <w:r>
        <w:t>Yeezus Operating System</w:t>
      </w:r>
    </w:p>
    <w:p w:rsidR="00BF113B" w:rsidRDefault="00A91744" w:rsidP="00EA036A">
      <w:pPr>
        <w:pStyle w:val="Title"/>
        <w:jc w:val="right"/>
      </w:pPr>
      <w:r>
        <w:t>Project Report</w:t>
      </w:r>
    </w:p>
    <w:p w:rsidR="00BF113B" w:rsidRDefault="00BF113B"/>
    <w:p w:rsidR="00BF113B" w:rsidRDefault="00BF113B"/>
    <w:p w:rsidR="00EA036A" w:rsidRPr="00442648" w:rsidRDefault="00EA036A" w:rsidP="00442648">
      <w:pPr>
        <w:pStyle w:val="Title"/>
        <w:jc w:val="right"/>
        <w:rPr>
          <w:sz w:val="28"/>
        </w:rPr>
      </w:pPr>
      <w:r>
        <w:rPr>
          <w:sz w:val="28"/>
        </w:rPr>
        <w:t xml:space="preserve">Version </w:t>
      </w:r>
      <w:r w:rsidR="00F261D1">
        <w:rPr>
          <w:sz w:val="28"/>
        </w:rPr>
        <w:t>2</w:t>
      </w:r>
      <w:r>
        <w:rPr>
          <w:sz w:val="28"/>
        </w:rPr>
        <w:t>.0</w:t>
      </w:r>
    </w:p>
    <w:p w:rsidR="00EA036A" w:rsidRDefault="00EA036A">
      <w:pPr>
        <w:pStyle w:val="BodyText"/>
      </w:pPr>
    </w:p>
    <w:p w:rsidR="00EA036A" w:rsidRDefault="00EA036A">
      <w:pPr>
        <w:pStyle w:val="BodyText"/>
      </w:pPr>
    </w:p>
    <w:p w:rsidR="00442648" w:rsidRDefault="00442648">
      <w:pPr>
        <w:pStyle w:val="BodyText"/>
      </w:pPr>
    </w:p>
    <w:p w:rsidR="00EA036A" w:rsidRDefault="00EA036A">
      <w:pPr>
        <w:pStyle w:val="BodyText"/>
      </w:pPr>
    </w:p>
    <w:p w:rsidR="00A91744" w:rsidRDefault="00521F9B" w:rsidP="00521F9B">
      <w:pPr>
        <w:pStyle w:val="BodyText"/>
        <w:jc w:val="right"/>
      </w:pPr>
      <w:r>
        <w:t>Mark</w:t>
      </w:r>
      <w:r w:rsidR="00A91744">
        <w:t xml:space="preserve"> Zeagler</w:t>
      </w:r>
      <w:r>
        <w:t xml:space="preserve">, Jessica Brummel, </w:t>
      </w:r>
    </w:p>
    <w:p w:rsidR="00EA036A" w:rsidRDefault="00521F9B" w:rsidP="00521F9B">
      <w:pPr>
        <w:pStyle w:val="BodyText"/>
        <w:jc w:val="right"/>
      </w:pPr>
      <w:r>
        <w:t>Nick Curtin, Pablo</w:t>
      </w:r>
      <w:r w:rsidR="00A91744">
        <w:t xml:space="preserve"> Avecilla</w:t>
      </w:r>
      <w:r>
        <w:t>, Selena</w:t>
      </w:r>
      <w:r w:rsidR="00A91744">
        <w:t xml:space="preserve"> Guillen</w:t>
      </w:r>
    </w:p>
    <w:p w:rsidR="00A91744" w:rsidRDefault="00A91744" w:rsidP="00521F9B">
      <w:pPr>
        <w:pStyle w:val="BodyText"/>
        <w:jc w:val="right"/>
      </w:pPr>
    </w:p>
    <w:p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pPr>
    </w:p>
    <w:p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tc>
          <w:tcPr>
            <w:tcW w:w="2304" w:type="dxa"/>
          </w:tcPr>
          <w:p w:rsidR="00BF113B" w:rsidRDefault="00BF113B">
            <w:pPr>
              <w:pStyle w:val="Tabletext"/>
              <w:jc w:val="center"/>
              <w:rPr>
                <w:b/>
              </w:rPr>
            </w:pPr>
            <w:r>
              <w:rPr>
                <w:b/>
              </w:rPr>
              <w:t>Date</w:t>
            </w:r>
          </w:p>
        </w:tc>
        <w:tc>
          <w:tcPr>
            <w:tcW w:w="1152" w:type="dxa"/>
          </w:tcPr>
          <w:p w:rsidR="00BF113B" w:rsidRDefault="00BF113B">
            <w:pPr>
              <w:pStyle w:val="Tabletext"/>
              <w:jc w:val="center"/>
              <w:rPr>
                <w:b/>
              </w:rPr>
            </w:pPr>
            <w:r>
              <w:rPr>
                <w:b/>
              </w:rPr>
              <w:t>Version</w:t>
            </w:r>
          </w:p>
        </w:tc>
        <w:tc>
          <w:tcPr>
            <w:tcW w:w="3744" w:type="dxa"/>
          </w:tcPr>
          <w:p w:rsidR="00BF113B" w:rsidRDefault="00BF113B">
            <w:pPr>
              <w:pStyle w:val="Tabletext"/>
              <w:jc w:val="center"/>
              <w:rPr>
                <w:b/>
              </w:rPr>
            </w:pPr>
            <w:r>
              <w:rPr>
                <w:b/>
              </w:rPr>
              <w:t>Description</w:t>
            </w:r>
          </w:p>
        </w:tc>
        <w:tc>
          <w:tcPr>
            <w:tcW w:w="2304" w:type="dxa"/>
          </w:tcPr>
          <w:p w:rsidR="00BF113B" w:rsidRDefault="00BF113B">
            <w:pPr>
              <w:pStyle w:val="Tabletext"/>
              <w:jc w:val="center"/>
              <w:rPr>
                <w:b/>
              </w:rPr>
            </w:pPr>
            <w:r>
              <w:rPr>
                <w:b/>
              </w:rPr>
              <w:t>Author</w:t>
            </w:r>
          </w:p>
        </w:tc>
      </w:tr>
      <w:tr w:rsidR="00BF113B">
        <w:tc>
          <w:tcPr>
            <w:tcW w:w="2304" w:type="dxa"/>
          </w:tcPr>
          <w:p w:rsidR="00BF113B" w:rsidRDefault="00A91744">
            <w:pPr>
              <w:pStyle w:val="Tabletext"/>
            </w:pPr>
            <w:r>
              <w:t>4 Feb 2018</w:t>
            </w:r>
          </w:p>
        </w:tc>
        <w:tc>
          <w:tcPr>
            <w:tcW w:w="1152" w:type="dxa"/>
          </w:tcPr>
          <w:p w:rsidR="00BF113B" w:rsidRDefault="00A91744">
            <w:pPr>
              <w:pStyle w:val="Tabletext"/>
            </w:pPr>
            <w:r>
              <w:t>SRS 1.0</w:t>
            </w:r>
          </w:p>
        </w:tc>
        <w:tc>
          <w:tcPr>
            <w:tcW w:w="3744" w:type="dxa"/>
          </w:tcPr>
          <w:p w:rsidR="00BF113B" w:rsidRDefault="00A91744">
            <w:pPr>
              <w:pStyle w:val="Tabletext"/>
            </w:pPr>
            <w:r>
              <w:t>Initial SRS setup</w:t>
            </w:r>
          </w:p>
        </w:tc>
        <w:tc>
          <w:tcPr>
            <w:tcW w:w="2304" w:type="dxa"/>
          </w:tcPr>
          <w:p w:rsidR="00BF113B" w:rsidRDefault="00A91744">
            <w:pPr>
              <w:pStyle w:val="Tabletext"/>
            </w:pPr>
            <w:r>
              <w:t>Mark Zeagler</w:t>
            </w:r>
          </w:p>
        </w:tc>
      </w:tr>
      <w:tr w:rsidR="00BF113B">
        <w:tc>
          <w:tcPr>
            <w:tcW w:w="2304" w:type="dxa"/>
          </w:tcPr>
          <w:p w:rsidR="00BF113B" w:rsidRDefault="00A91744">
            <w:pPr>
              <w:pStyle w:val="Tabletext"/>
            </w:pPr>
            <w:r>
              <w:t>21 Mar 2018</w:t>
            </w:r>
          </w:p>
        </w:tc>
        <w:tc>
          <w:tcPr>
            <w:tcW w:w="1152" w:type="dxa"/>
          </w:tcPr>
          <w:p w:rsidR="00BF113B" w:rsidRDefault="00A91744">
            <w:pPr>
              <w:pStyle w:val="Tabletext"/>
            </w:pPr>
            <w:r>
              <w:t>PR 0.1</w:t>
            </w:r>
          </w:p>
        </w:tc>
        <w:tc>
          <w:tcPr>
            <w:tcW w:w="3744" w:type="dxa"/>
          </w:tcPr>
          <w:p w:rsidR="00BF113B" w:rsidRDefault="00A91744">
            <w:pPr>
              <w:pStyle w:val="Tabletext"/>
            </w:pPr>
            <w:r>
              <w:t>Conversion to Project Report</w:t>
            </w:r>
          </w:p>
        </w:tc>
        <w:tc>
          <w:tcPr>
            <w:tcW w:w="2304" w:type="dxa"/>
          </w:tcPr>
          <w:p w:rsidR="00BF113B" w:rsidRDefault="00A91744">
            <w:pPr>
              <w:pStyle w:val="Tabletext"/>
            </w:pPr>
            <w:r>
              <w:t>Jessica Brummel</w:t>
            </w:r>
          </w:p>
        </w:tc>
      </w:tr>
      <w:tr w:rsidR="00BF113B">
        <w:tc>
          <w:tcPr>
            <w:tcW w:w="2304" w:type="dxa"/>
          </w:tcPr>
          <w:p w:rsidR="00BF113B" w:rsidRDefault="00A91744">
            <w:pPr>
              <w:pStyle w:val="Tabletext"/>
            </w:pPr>
            <w:r>
              <w:t>25 Mar 2018</w:t>
            </w:r>
          </w:p>
        </w:tc>
        <w:tc>
          <w:tcPr>
            <w:tcW w:w="1152" w:type="dxa"/>
          </w:tcPr>
          <w:p w:rsidR="00BF113B" w:rsidRDefault="00A91744">
            <w:pPr>
              <w:pStyle w:val="Tabletext"/>
            </w:pPr>
            <w:r>
              <w:t>PR 1.0</w:t>
            </w:r>
          </w:p>
        </w:tc>
        <w:tc>
          <w:tcPr>
            <w:tcW w:w="3744" w:type="dxa"/>
          </w:tcPr>
          <w:p w:rsidR="00BF113B" w:rsidRDefault="00A91744">
            <w:pPr>
              <w:pStyle w:val="Tabletext"/>
            </w:pPr>
            <w:r>
              <w:t xml:space="preserve">Project Report </w:t>
            </w:r>
            <w:r w:rsidR="00F261D1">
              <w:t xml:space="preserve">1 </w:t>
            </w:r>
            <w:r>
              <w:t xml:space="preserve">finalization </w:t>
            </w:r>
          </w:p>
        </w:tc>
        <w:tc>
          <w:tcPr>
            <w:tcW w:w="2304" w:type="dxa"/>
          </w:tcPr>
          <w:p w:rsidR="00BF113B" w:rsidRDefault="00A91744">
            <w:pPr>
              <w:pStyle w:val="Tabletext"/>
            </w:pPr>
            <w:r>
              <w:t>Jessica Brummel</w:t>
            </w:r>
          </w:p>
        </w:tc>
      </w:tr>
      <w:tr w:rsidR="00F261D1">
        <w:tc>
          <w:tcPr>
            <w:tcW w:w="2304" w:type="dxa"/>
          </w:tcPr>
          <w:p w:rsidR="00F261D1" w:rsidRDefault="00F261D1">
            <w:pPr>
              <w:pStyle w:val="Tabletext"/>
            </w:pPr>
            <w:r>
              <w:t>19 Apr 2018</w:t>
            </w:r>
          </w:p>
        </w:tc>
        <w:tc>
          <w:tcPr>
            <w:tcW w:w="1152" w:type="dxa"/>
          </w:tcPr>
          <w:p w:rsidR="00F261D1" w:rsidRDefault="00F261D1">
            <w:pPr>
              <w:pStyle w:val="Tabletext"/>
            </w:pPr>
            <w:r>
              <w:t>PR 2.0</w:t>
            </w:r>
          </w:p>
        </w:tc>
        <w:tc>
          <w:tcPr>
            <w:tcW w:w="3744" w:type="dxa"/>
          </w:tcPr>
          <w:p w:rsidR="00F261D1" w:rsidRDefault="00F261D1">
            <w:pPr>
              <w:pStyle w:val="Tabletext"/>
            </w:pPr>
            <w:r>
              <w:t>Project Report 2 finalization</w:t>
            </w:r>
          </w:p>
        </w:tc>
        <w:tc>
          <w:tcPr>
            <w:tcW w:w="2304" w:type="dxa"/>
          </w:tcPr>
          <w:p w:rsidR="00F261D1" w:rsidRDefault="00F261D1">
            <w:pPr>
              <w:pStyle w:val="Tabletext"/>
            </w:pPr>
          </w:p>
        </w:tc>
      </w:tr>
    </w:tbl>
    <w:p w:rsidR="00BF113B" w:rsidRDefault="00BF113B"/>
    <w:p w:rsidR="00BF113B" w:rsidRDefault="00BF113B">
      <w:pPr>
        <w:pStyle w:val="Title"/>
      </w:pPr>
      <w:r>
        <w:br w:type="page"/>
      </w:r>
      <w:r>
        <w:lastRenderedPageBreak/>
        <w:t>Table of Contents</w:t>
      </w:r>
    </w:p>
    <w:p w:rsidR="00171377"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171377">
        <w:rPr>
          <w:noProof/>
        </w:rPr>
        <w:t>1.</w:t>
      </w:r>
      <w:r w:rsidR="00171377">
        <w:rPr>
          <w:rFonts w:asciiTheme="minorHAnsi" w:eastAsiaTheme="minorEastAsia" w:hAnsiTheme="minorHAnsi" w:cstheme="minorBidi"/>
          <w:noProof/>
          <w:sz w:val="22"/>
          <w:szCs w:val="22"/>
        </w:rPr>
        <w:tab/>
      </w:r>
      <w:r w:rsidR="00171377">
        <w:rPr>
          <w:noProof/>
        </w:rPr>
        <w:t>Abstract</w:t>
      </w:r>
      <w:r w:rsidR="00171377">
        <w:rPr>
          <w:noProof/>
        </w:rPr>
        <w:tab/>
      </w:r>
      <w:r w:rsidR="00171377">
        <w:rPr>
          <w:noProof/>
        </w:rPr>
        <w:fldChar w:fldCharType="begin"/>
      </w:r>
      <w:r w:rsidR="00171377">
        <w:rPr>
          <w:noProof/>
        </w:rPr>
        <w:instrText xml:space="preserve"> PAGEREF _Toc511794365 \h </w:instrText>
      </w:r>
      <w:r w:rsidR="00171377">
        <w:rPr>
          <w:noProof/>
        </w:rPr>
      </w:r>
      <w:r w:rsidR="00171377">
        <w:rPr>
          <w:noProof/>
        </w:rPr>
        <w:fldChar w:fldCharType="separate"/>
      </w:r>
      <w:r w:rsidR="00171377">
        <w:rPr>
          <w:noProof/>
        </w:rPr>
        <w:t>5</w:t>
      </w:r>
      <w:r w:rsidR="00171377">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_Toc511794366 \h </w:instrText>
      </w:r>
      <w:r>
        <w:rPr>
          <w:noProof/>
        </w:rPr>
      </w:r>
      <w:r>
        <w:rPr>
          <w:noProof/>
        </w:rPr>
        <w:fldChar w:fldCharType="separate"/>
      </w:r>
      <w:r>
        <w:rPr>
          <w:noProof/>
        </w:rPr>
        <w:t>6</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sidRPr="00BD0ABC">
        <w:rPr>
          <w:rFonts w:cs="Arial"/>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_Toc511794367 \h </w:instrText>
      </w:r>
      <w:r>
        <w:rPr>
          <w:noProof/>
        </w:rPr>
      </w:r>
      <w:r>
        <w:rPr>
          <w:noProof/>
        </w:rPr>
        <w:fldChar w:fldCharType="separate"/>
      </w:r>
      <w:r>
        <w:rPr>
          <w:noProof/>
        </w:rPr>
        <w:t>7</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_Toc511794368 \h </w:instrText>
      </w:r>
      <w:r>
        <w:rPr>
          <w:noProof/>
        </w:rPr>
      </w:r>
      <w:r>
        <w:rPr>
          <w:noProof/>
        </w:rPr>
        <w:fldChar w:fldCharType="separate"/>
      </w:r>
      <w:r>
        <w:rPr>
          <w:noProof/>
        </w:rPr>
        <w:t>8</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_Toc511794369 \h </w:instrText>
      </w:r>
      <w:r>
        <w:rPr>
          <w:noProof/>
        </w:rPr>
      </w:r>
      <w:r>
        <w:rPr>
          <w:noProof/>
        </w:rPr>
        <w:fldChar w:fldCharType="separate"/>
      </w:r>
      <w:r>
        <w:rPr>
          <w:noProof/>
        </w:rPr>
        <w:t>8</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_Toc511794370 \h </w:instrText>
      </w:r>
      <w:r>
        <w:rPr>
          <w:noProof/>
        </w:rPr>
      </w:r>
      <w:r>
        <w:rPr>
          <w:noProof/>
        </w:rPr>
        <w:fldChar w:fldCharType="separate"/>
      </w:r>
      <w:r>
        <w:rPr>
          <w:noProof/>
        </w:rPr>
        <w:t>8</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_Toc511794371 \h </w:instrText>
      </w:r>
      <w:r>
        <w:rPr>
          <w:noProof/>
        </w:rPr>
      </w:r>
      <w:r>
        <w:rPr>
          <w:noProof/>
        </w:rPr>
        <w:fldChar w:fldCharType="separate"/>
      </w:r>
      <w:r>
        <w:rPr>
          <w:noProof/>
        </w:rPr>
        <w:t>9</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_Toc511794372 \h </w:instrText>
      </w:r>
      <w:r>
        <w:rPr>
          <w:noProof/>
        </w:rPr>
      </w:r>
      <w:r>
        <w:rPr>
          <w:noProof/>
        </w:rPr>
        <w:fldChar w:fldCharType="separate"/>
      </w:r>
      <w:r>
        <w:rPr>
          <w:noProof/>
        </w:rPr>
        <w:t>9</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_Toc511794373 \h </w:instrText>
      </w:r>
      <w:r>
        <w:rPr>
          <w:noProof/>
        </w:rPr>
      </w:r>
      <w:r>
        <w:rPr>
          <w:noProof/>
        </w:rPr>
        <w:fldChar w:fldCharType="separate"/>
      </w:r>
      <w:r>
        <w:rPr>
          <w:noProof/>
        </w:rPr>
        <w:t>11</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_Toc511794374 \h </w:instrText>
      </w:r>
      <w:r>
        <w:rPr>
          <w:noProof/>
        </w:rPr>
      </w:r>
      <w:r>
        <w:rPr>
          <w:noProof/>
        </w:rPr>
        <w:fldChar w:fldCharType="separate"/>
      </w:r>
      <w:r>
        <w:rPr>
          <w:noProof/>
        </w:rPr>
        <w:t>12</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_Toc511794375 \h </w:instrText>
      </w:r>
      <w:r>
        <w:rPr>
          <w:noProof/>
        </w:rPr>
      </w:r>
      <w:r>
        <w:rPr>
          <w:noProof/>
        </w:rPr>
        <w:fldChar w:fldCharType="separate"/>
      </w:r>
      <w:r>
        <w:rPr>
          <w:noProof/>
        </w:rPr>
        <w:t>12</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_Toc511794376 \h </w:instrText>
      </w:r>
      <w:r>
        <w:rPr>
          <w:noProof/>
        </w:rPr>
      </w:r>
      <w:r>
        <w:rPr>
          <w:noProof/>
        </w:rPr>
        <w:fldChar w:fldCharType="separate"/>
      </w:r>
      <w:r>
        <w:rPr>
          <w:noProof/>
        </w:rPr>
        <w:t>13</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_Toc511794377 \h </w:instrText>
      </w:r>
      <w:r>
        <w:rPr>
          <w:noProof/>
        </w:rPr>
      </w:r>
      <w:r>
        <w:rPr>
          <w:noProof/>
        </w:rPr>
        <w:fldChar w:fldCharType="separate"/>
      </w:r>
      <w:r>
        <w:rPr>
          <w:noProof/>
        </w:rPr>
        <w:t>13</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_Toc511794378 \h </w:instrText>
      </w:r>
      <w:r>
        <w:rPr>
          <w:noProof/>
        </w:rPr>
      </w:r>
      <w:r>
        <w:rPr>
          <w:noProof/>
        </w:rPr>
        <w:fldChar w:fldCharType="separate"/>
      </w:r>
      <w:r>
        <w:rPr>
          <w:noProof/>
        </w:rPr>
        <w:t>13</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_Toc511794379 \h </w:instrText>
      </w:r>
      <w:r>
        <w:rPr>
          <w:noProof/>
        </w:rPr>
      </w:r>
      <w:r>
        <w:rPr>
          <w:noProof/>
        </w:rPr>
        <w:fldChar w:fldCharType="separate"/>
      </w:r>
      <w:r>
        <w:rPr>
          <w:noProof/>
        </w:rPr>
        <w:t>14</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_Toc511794380 \h </w:instrText>
      </w:r>
      <w:r>
        <w:rPr>
          <w:noProof/>
        </w:rPr>
      </w:r>
      <w:r>
        <w:rPr>
          <w:noProof/>
        </w:rPr>
        <w:fldChar w:fldCharType="separate"/>
      </w:r>
      <w:r>
        <w:rPr>
          <w:noProof/>
        </w:rPr>
        <w:t>14</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_Toc511794381 \h </w:instrText>
      </w:r>
      <w:r>
        <w:rPr>
          <w:noProof/>
        </w:rPr>
      </w:r>
      <w:r>
        <w:rPr>
          <w:noProof/>
        </w:rPr>
        <w:fldChar w:fldCharType="separate"/>
      </w:r>
      <w:r>
        <w:rPr>
          <w:noProof/>
        </w:rPr>
        <w:t>14</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_Toc511794382 \h </w:instrText>
      </w:r>
      <w:r>
        <w:rPr>
          <w:noProof/>
        </w:rPr>
      </w:r>
      <w:r>
        <w:rPr>
          <w:noProof/>
        </w:rPr>
        <w:fldChar w:fldCharType="separate"/>
      </w:r>
      <w:r>
        <w:rPr>
          <w:noProof/>
        </w:rPr>
        <w:t>15</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_Toc511794383 \h </w:instrText>
      </w:r>
      <w:r>
        <w:rPr>
          <w:noProof/>
        </w:rPr>
      </w:r>
      <w:r>
        <w:rPr>
          <w:noProof/>
        </w:rPr>
        <w:fldChar w:fldCharType="separate"/>
      </w:r>
      <w:r>
        <w:rPr>
          <w:noProof/>
        </w:rPr>
        <w:t>16</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_Toc511794384 \h </w:instrText>
      </w:r>
      <w:r>
        <w:rPr>
          <w:noProof/>
        </w:rPr>
      </w:r>
      <w:r>
        <w:rPr>
          <w:noProof/>
        </w:rPr>
        <w:fldChar w:fldCharType="separate"/>
      </w:r>
      <w:r>
        <w:rPr>
          <w:noProof/>
        </w:rPr>
        <w:t>17</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_Toc511794385 \h </w:instrText>
      </w:r>
      <w:r>
        <w:rPr>
          <w:noProof/>
        </w:rPr>
      </w:r>
      <w:r>
        <w:rPr>
          <w:noProof/>
        </w:rPr>
        <w:fldChar w:fldCharType="separate"/>
      </w:r>
      <w:r>
        <w:rPr>
          <w:noProof/>
        </w:rPr>
        <w:t>17</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_Toc511794386 \h </w:instrText>
      </w:r>
      <w:r>
        <w:rPr>
          <w:noProof/>
        </w:rPr>
      </w:r>
      <w:r>
        <w:rPr>
          <w:noProof/>
        </w:rPr>
        <w:fldChar w:fldCharType="separate"/>
      </w:r>
      <w:r>
        <w:rPr>
          <w:noProof/>
        </w:rPr>
        <w:t>17</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_Toc511794387 \h </w:instrText>
      </w:r>
      <w:r>
        <w:rPr>
          <w:noProof/>
        </w:rPr>
      </w:r>
      <w:r>
        <w:rPr>
          <w:noProof/>
        </w:rPr>
        <w:fldChar w:fldCharType="separate"/>
      </w:r>
      <w:r>
        <w:rPr>
          <w:noProof/>
        </w:rPr>
        <w:t>17</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_Toc511794388 \h </w:instrText>
      </w:r>
      <w:r>
        <w:rPr>
          <w:noProof/>
        </w:rPr>
      </w:r>
      <w:r>
        <w:rPr>
          <w:noProof/>
        </w:rPr>
        <w:fldChar w:fldCharType="separate"/>
      </w:r>
      <w:r>
        <w:rPr>
          <w:noProof/>
        </w:rPr>
        <w:t>18</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Approach</w:t>
      </w:r>
      <w:r>
        <w:rPr>
          <w:noProof/>
        </w:rPr>
        <w:tab/>
      </w:r>
      <w:r>
        <w:rPr>
          <w:noProof/>
        </w:rPr>
        <w:fldChar w:fldCharType="begin"/>
      </w:r>
      <w:r>
        <w:rPr>
          <w:noProof/>
        </w:rPr>
        <w:instrText xml:space="preserve"> PAGEREF _Toc511794389 \h </w:instrText>
      </w:r>
      <w:r>
        <w:rPr>
          <w:noProof/>
        </w:rPr>
      </w:r>
      <w:r>
        <w:rPr>
          <w:noProof/>
        </w:rPr>
        <w:fldChar w:fldCharType="separate"/>
      </w:r>
      <w:r>
        <w:rPr>
          <w:noProof/>
        </w:rPr>
        <w:t>21</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_Toc511794390 \h </w:instrText>
      </w:r>
      <w:r>
        <w:rPr>
          <w:noProof/>
        </w:rPr>
      </w:r>
      <w:r>
        <w:rPr>
          <w:noProof/>
        </w:rPr>
        <w:fldChar w:fldCharType="separate"/>
      </w:r>
      <w:r>
        <w:rPr>
          <w:noProof/>
        </w:rPr>
        <w:t>21</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_Toc511794391 \h </w:instrText>
      </w:r>
      <w:r>
        <w:rPr>
          <w:noProof/>
        </w:rPr>
      </w:r>
      <w:r>
        <w:rPr>
          <w:noProof/>
        </w:rPr>
        <w:fldChar w:fldCharType="separate"/>
      </w:r>
      <w:r>
        <w:rPr>
          <w:noProof/>
        </w:rPr>
        <w:t>22</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_Toc511794392 \h </w:instrText>
      </w:r>
      <w:r>
        <w:rPr>
          <w:noProof/>
        </w:rPr>
      </w:r>
      <w:r>
        <w:rPr>
          <w:noProof/>
        </w:rPr>
        <w:fldChar w:fldCharType="separate"/>
      </w:r>
      <w:r>
        <w:rPr>
          <w:noProof/>
        </w:rPr>
        <w:t>22</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_Toc511794393 \h </w:instrText>
      </w:r>
      <w:r>
        <w:rPr>
          <w:noProof/>
        </w:rPr>
      </w:r>
      <w:r>
        <w:rPr>
          <w:noProof/>
        </w:rPr>
        <w:fldChar w:fldCharType="separate"/>
      </w:r>
      <w:r>
        <w:rPr>
          <w:noProof/>
        </w:rPr>
        <w:t>23</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_Toc511794394 \h </w:instrText>
      </w:r>
      <w:r>
        <w:rPr>
          <w:noProof/>
        </w:rPr>
      </w:r>
      <w:r>
        <w:rPr>
          <w:noProof/>
        </w:rPr>
        <w:fldChar w:fldCharType="separate"/>
      </w:r>
      <w:r>
        <w:rPr>
          <w:noProof/>
        </w:rPr>
        <w:t>25</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_Toc511794395 \h </w:instrText>
      </w:r>
      <w:r>
        <w:rPr>
          <w:noProof/>
        </w:rPr>
      </w:r>
      <w:r>
        <w:rPr>
          <w:noProof/>
        </w:rPr>
        <w:fldChar w:fldCharType="separate"/>
      </w:r>
      <w:r>
        <w:rPr>
          <w:noProof/>
        </w:rPr>
        <w:t>26</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_Toc511794396 \h </w:instrText>
      </w:r>
      <w:r>
        <w:rPr>
          <w:noProof/>
        </w:rPr>
      </w:r>
      <w:r>
        <w:rPr>
          <w:noProof/>
        </w:rPr>
        <w:fldChar w:fldCharType="separate"/>
      </w:r>
      <w:r>
        <w:rPr>
          <w:noProof/>
        </w:rPr>
        <w:t>27</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_Toc511794397 \h </w:instrText>
      </w:r>
      <w:r>
        <w:rPr>
          <w:noProof/>
        </w:rPr>
      </w:r>
      <w:r>
        <w:rPr>
          <w:noProof/>
        </w:rPr>
        <w:fldChar w:fldCharType="separate"/>
      </w:r>
      <w:r>
        <w:rPr>
          <w:noProof/>
        </w:rPr>
        <w:t>27</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_Toc511794398 \h </w:instrText>
      </w:r>
      <w:r>
        <w:rPr>
          <w:noProof/>
        </w:rPr>
      </w:r>
      <w:r>
        <w:rPr>
          <w:noProof/>
        </w:rPr>
        <w:fldChar w:fldCharType="separate"/>
      </w:r>
      <w:r>
        <w:rPr>
          <w:noProof/>
        </w:rPr>
        <w:t>28</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_Toc511794399 \h </w:instrText>
      </w:r>
      <w:r>
        <w:rPr>
          <w:noProof/>
        </w:rPr>
      </w:r>
      <w:r>
        <w:rPr>
          <w:noProof/>
        </w:rPr>
        <w:fldChar w:fldCharType="separate"/>
      </w:r>
      <w:r>
        <w:rPr>
          <w:noProof/>
        </w:rPr>
        <w:t>28</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_Toc511794400 \h </w:instrText>
      </w:r>
      <w:r>
        <w:rPr>
          <w:noProof/>
        </w:rPr>
      </w:r>
      <w:r>
        <w:rPr>
          <w:noProof/>
        </w:rPr>
        <w:fldChar w:fldCharType="separate"/>
      </w:r>
      <w:r>
        <w:rPr>
          <w:noProof/>
        </w:rPr>
        <w:t>28</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_Toc511794401 \h </w:instrText>
      </w:r>
      <w:r>
        <w:rPr>
          <w:noProof/>
        </w:rPr>
      </w:r>
      <w:r>
        <w:rPr>
          <w:noProof/>
        </w:rPr>
        <w:fldChar w:fldCharType="separate"/>
      </w:r>
      <w:r>
        <w:rPr>
          <w:noProof/>
        </w:rPr>
        <w:t>28</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_Toc511794402 \h </w:instrText>
      </w:r>
      <w:r>
        <w:rPr>
          <w:noProof/>
        </w:rPr>
      </w:r>
      <w:r>
        <w:rPr>
          <w:noProof/>
        </w:rPr>
        <w:fldChar w:fldCharType="separate"/>
      </w:r>
      <w:r>
        <w:rPr>
          <w:noProof/>
        </w:rPr>
        <w:t>29</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_Toc511794403 \h </w:instrText>
      </w:r>
      <w:r>
        <w:rPr>
          <w:noProof/>
        </w:rPr>
      </w:r>
      <w:r>
        <w:rPr>
          <w:noProof/>
        </w:rPr>
        <w:fldChar w:fldCharType="separate"/>
      </w:r>
      <w:r>
        <w:rPr>
          <w:noProof/>
        </w:rPr>
        <w:t>29</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_Toc511794404 \h </w:instrText>
      </w:r>
      <w:r>
        <w:rPr>
          <w:noProof/>
        </w:rPr>
      </w:r>
      <w:r>
        <w:rPr>
          <w:noProof/>
        </w:rPr>
        <w:fldChar w:fldCharType="separate"/>
      </w:r>
      <w:r>
        <w:rPr>
          <w:noProof/>
        </w:rPr>
        <w:t>29</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_Toc511794405 \h </w:instrText>
      </w:r>
      <w:r>
        <w:rPr>
          <w:noProof/>
        </w:rPr>
      </w:r>
      <w:r>
        <w:rPr>
          <w:noProof/>
        </w:rPr>
        <w:fldChar w:fldCharType="separate"/>
      </w:r>
      <w:r>
        <w:rPr>
          <w:noProof/>
        </w:rPr>
        <w:t>29</w:t>
      </w:r>
      <w:r>
        <w:rPr>
          <w:noProof/>
        </w:rPr>
        <w:fldChar w:fldCharType="end"/>
      </w:r>
    </w:p>
    <w:p w:rsidR="00171377" w:rsidRDefault="00171377">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_Toc511794406 \h </w:instrText>
      </w:r>
      <w:r>
        <w:rPr>
          <w:noProof/>
        </w:rPr>
      </w:r>
      <w:r>
        <w:rPr>
          <w:noProof/>
        </w:rPr>
        <w:fldChar w:fldCharType="separate"/>
      </w:r>
      <w:r>
        <w:rPr>
          <w:noProof/>
        </w:rPr>
        <w:t>29</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Implementation Discussion</w:t>
      </w:r>
      <w:r>
        <w:rPr>
          <w:noProof/>
        </w:rPr>
        <w:tab/>
      </w:r>
      <w:r>
        <w:rPr>
          <w:noProof/>
        </w:rPr>
        <w:fldChar w:fldCharType="begin"/>
      </w:r>
      <w:r>
        <w:rPr>
          <w:noProof/>
        </w:rPr>
        <w:instrText xml:space="preserve"> PAGEREF _Toc511794407 \h </w:instrText>
      </w:r>
      <w:r>
        <w:rPr>
          <w:noProof/>
        </w:rPr>
      </w:r>
      <w:r>
        <w:rPr>
          <w:noProof/>
        </w:rPr>
        <w:fldChar w:fldCharType="separate"/>
      </w:r>
      <w:r>
        <w:rPr>
          <w:noProof/>
        </w:rPr>
        <w:t>30</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_Toc511794408 \h </w:instrText>
      </w:r>
      <w:r>
        <w:rPr>
          <w:noProof/>
        </w:rPr>
      </w:r>
      <w:r>
        <w:rPr>
          <w:noProof/>
        </w:rPr>
        <w:fldChar w:fldCharType="separate"/>
      </w:r>
      <w:r>
        <w:rPr>
          <w:noProof/>
        </w:rPr>
        <w:t>31</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_Toc511794409 \h </w:instrText>
      </w:r>
      <w:r>
        <w:rPr>
          <w:noProof/>
        </w:rPr>
      </w:r>
      <w:r>
        <w:rPr>
          <w:noProof/>
        </w:rPr>
        <w:fldChar w:fldCharType="separate"/>
      </w:r>
      <w:r>
        <w:rPr>
          <w:noProof/>
        </w:rPr>
        <w:t>32</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Single-threaded FCFS and Priority Comparison</w:t>
      </w:r>
      <w:r>
        <w:rPr>
          <w:noProof/>
        </w:rPr>
        <w:tab/>
      </w:r>
      <w:r>
        <w:rPr>
          <w:noProof/>
        </w:rPr>
        <w:fldChar w:fldCharType="begin"/>
      </w:r>
      <w:r>
        <w:rPr>
          <w:noProof/>
        </w:rPr>
        <w:instrText xml:space="preserve"> PAGEREF _Toc511794410 \h </w:instrText>
      </w:r>
      <w:r>
        <w:rPr>
          <w:noProof/>
        </w:rPr>
      </w:r>
      <w:r>
        <w:rPr>
          <w:noProof/>
        </w:rPr>
        <w:fldChar w:fldCharType="separate"/>
      </w:r>
      <w:r>
        <w:rPr>
          <w:noProof/>
        </w:rPr>
        <w:t>32</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_Toc511794411 \h </w:instrText>
      </w:r>
      <w:r>
        <w:rPr>
          <w:noProof/>
        </w:rPr>
      </w:r>
      <w:r>
        <w:rPr>
          <w:noProof/>
        </w:rPr>
        <w:fldChar w:fldCharType="separate"/>
      </w:r>
      <w:r>
        <w:rPr>
          <w:noProof/>
        </w:rPr>
        <w:t>32</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8.3</w:t>
      </w:r>
      <w:r>
        <w:rPr>
          <w:rFonts w:asciiTheme="minorHAnsi" w:eastAsiaTheme="minorEastAsia" w:hAnsiTheme="minorHAnsi" w:cstheme="minorBidi"/>
          <w:noProof/>
          <w:sz w:val="22"/>
          <w:szCs w:val="22"/>
        </w:rPr>
        <w:tab/>
      </w:r>
      <w:r>
        <w:rPr>
          <w:noProof/>
        </w:rPr>
        <w:t>FCFS and Priority Comparison I/O, completion time, waiting time analysis</w:t>
      </w:r>
      <w:r>
        <w:rPr>
          <w:noProof/>
        </w:rPr>
        <w:tab/>
      </w:r>
      <w:r>
        <w:rPr>
          <w:noProof/>
        </w:rPr>
        <w:fldChar w:fldCharType="begin"/>
      </w:r>
      <w:r>
        <w:rPr>
          <w:noProof/>
        </w:rPr>
        <w:instrText xml:space="preserve"> PAGEREF _Toc511794412 \h </w:instrText>
      </w:r>
      <w:r>
        <w:rPr>
          <w:noProof/>
        </w:rPr>
      </w:r>
      <w:r>
        <w:rPr>
          <w:noProof/>
        </w:rPr>
        <w:fldChar w:fldCharType="separate"/>
      </w:r>
      <w:r>
        <w:rPr>
          <w:noProof/>
        </w:rPr>
        <w:t>32</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8.4</w:t>
      </w:r>
      <w:r>
        <w:rPr>
          <w:rFonts w:asciiTheme="minorHAnsi" w:eastAsiaTheme="minorEastAsia" w:hAnsiTheme="minorHAnsi" w:cstheme="minorBidi"/>
          <w:noProof/>
          <w:sz w:val="22"/>
          <w:szCs w:val="22"/>
        </w:rPr>
        <w:tab/>
      </w:r>
      <w:r>
        <w:rPr>
          <w:noProof/>
        </w:rPr>
        <w:t>Jobs Assigned to each CPU</w:t>
      </w:r>
      <w:r>
        <w:rPr>
          <w:noProof/>
        </w:rPr>
        <w:tab/>
      </w:r>
      <w:r>
        <w:rPr>
          <w:noProof/>
        </w:rPr>
        <w:fldChar w:fldCharType="begin"/>
      </w:r>
      <w:r>
        <w:rPr>
          <w:noProof/>
        </w:rPr>
        <w:instrText xml:space="preserve"> PAGEREF _Toc511794413 \h </w:instrText>
      </w:r>
      <w:r>
        <w:rPr>
          <w:noProof/>
        </w:rPr>
      </w:r>
      <w:r>
        <w:rPr>
          <w:noProof/>
        </w:rPr>
        <w:fldChar w:fldCharType="separate"/>
      </w:r>
      <w:r>
        <w:rPr>
          <w:noProof/>
        </w:rPr>
        <w:t>32</w:t>
      </w:r>
      <w:r>
        <w:rPr>
          <w:noProof/>
        </w:rPr>
        <w:fldChar w:fldCharType="end"/>
      </w:r>
    </w:p>
    <w:p w:rsidR="00171377" w:rsidRDefault="00171377">
      <w:pPr>
        <w:pStyle w:val="TOC2"/>
        <w:tabs>
          <w:tab w:val="left" w:pos="1000"/>
        </w:tabs>
        <w:rPr>
          <w:rFonts w:asciiTheme="minorHAnsi" w:eastAsiaTheme="minorEastAsia" w:hAnsiTheme="minorHAnsi" w:cstheme="minorBidi"/>
          <w:noProof/>
          <w:sz w:val="22"/>
          <w:szCs w:val="22"/>
        </w:rPr>
      </w:pPr>
      <w:r>
        <w:rPr>
          <w:noProof/>
        </w:rPr>
        <w:t>8.5</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_Toc511794414 \h </w:instrText>
      </w:r>
      <w:r>
        <w:rPr>
          <w:noProof/>
        </w:rPr>
      </w:r>
      <w:r>
        <w:rPr>
          <w:noProof/>
        </w:rPr>
        <w:fldChar w:fldCharType="separate"/>
      </w:r>
      <w:r>
        <w:rPr>
          <w:noProof/>
        </w:rPr>
        <w:t>32</w:t>
      </w:r>
      <w:r>
        <w:rPr>
          <w:noProof/>
        </w:rPr>
        <w:fldChar w:fldCharType="end"/>
      </w:r>
    </w:p>
    <w:p w:rsidR="00171377" w:rsidRDefault="00171377">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_Toc511794415 \h </w:instrText>
      </w:r>
      <w:r>
        <w:rPr>
          <w:noProof/>
        </w:rPr>
      </w:r>
      <w:r>
        <w:rPr>
          <w:noProof/>
        </w:rPr>
        <w:fldChar w:fldCharType="separate"/>
      </w:r>
      <w:r>
        <w:rPr>
          <w:noProof/>
        </w:rPr>
        <w:t>33</w:t>
      </w:r>
      <w:r>
        <w:rPr>
          <w:noProof/>
        </w:rPr>
        <w:fldChar w:fldCharType="end"/>
      </w:r>
    </w:p>
    <w:p w:rsidR="00171377" w:rsidRDefault="00171377">
      <w:pPr>
        <w:pStyle w:val="TOC1"/>
        <w:tabs>
          <w:tab w:val="left" w:pos="864"/>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_Toc511794416 \h </w:instrText>
      </w:r>
      <w:r>
        <w:rPr>
          <w:noProof/>
        </w:rPr>
      </w:r>
      <w:r>
        <w:rPr>
          <w:noProof/>
        </w:rPr>
        <w:fldChar w:fldCharType="separate"/>
      </w:r>
      <w:r>
        <w:rPr>
          <w:noProof/>
        </w:rPr>
        <w:t>34</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_Toc511794417 \h </w:instrText>
      </w:r>
      <w:r>
        <w:rPr>
          <w:noProof/>
        </w:rPr>
      </w:r>
      <w:r>
        <w:rPr>
          <w:noProof/>
        </w:rPr>
        <w:fldChar w:fldCharType="separate"/>
      </w:r>
      <w:r>
        <w:rPr>
          <w:noProof/>
        </w:rPr>
        <w:t>34</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_Toc511794418 \h </w:instrText>
      </w:r>
      <w:r>
        <w:rPr>
          <w:noProof/>
        </w:rPr>
      </w:r>
      <w:r>
        <w:rPr>
          <w:noProof/>
        </w:rPr>
        <w:fldChar w:fldCharType="separate"/>
      </w:r>
      <w:r>
        <w:rPr>
          <w:noProof/>
        </w:rPr>
        <w:t>35</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_Toc511794419 \h </w:instrText>
      </w:r>
      <w:r>
        <w:rPr>
          <w:noProof/>
        </w:rPr>
      </w:r>
      <w:r>
        <w:rPr>
          <w:noProof/>
        </w:rPr>
        <w:fldChar w:fldCharType="separate"/>
      </w:r>
      <w:r>
        <w:rPr>
          <w:noProof/>
        </w:rPr>
        <w:t>37</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10.4</w:t>
      </w:r>
      <w:r>
        <w:rPr>
          <w:rFonts w:asciiTheme="minorHAnsi" w:eastAsiaTheme="minorEastAsia" w:hAnsiTheme="minorHAnsi" w:cstheme="minorBidi"/>
          <w:noProof/>
          <w:sz w:val="22"/>
          <w:szCs w:val="22"/>
        </w:rPr>
        <w:tab/>
      </w:r>
      <w:r>
        <w:rPr>
          <w:noProof/>
        </w:rPr>
        <w:t>Appendix C – Process Data Table (FCFS Scheduling, 1 Thread)</w:t>
      </w:r>
      <w:r>
        <w:rPr>
          <w:noProof/>
        </w:rPr>
        <w:tab/>
      </w:r>
      <w:r>
        <w:rPr>
          <w:noProof/>
        </w:rPr>
        <w:fldChar w:fldCharType="begin"/>
      </w:r>
      <w:r>
        <w:rPr>
          <w:noProof/>
        </w:rPr>
        <w:instrText xml:space="preserve"> PAGEREF _Toc511794420 \h </w:instrText>
      </w:r>
      <w:r>
        <w:rPr>
          <w:noProof/>
        </w:rPr>
      </w:r>
      <w:r>
        <w:rPr>
          <w:noProof/>
        </w:rPr>
        <w:fldChar w:fldCharType="separate"/>
      </w:r>
      <w:r>
        <w:rPr>
          <w:noProof/>
        </w:rPr>
        <w:t>38</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10.5</w:t>
      </w:r>
      <w:r>
        <w:rPr>
          <w:rFonts w:asciiTheme="minorHAnsi" w:eastAsiaTheme="minorEastAsia" w:hAnsiTheme="minorHAnsi" w:cstheme="minorBidi"/>
          <w:noProof/>
          <w:sz w:val="22"/>
          <w:szCs w:val="22"/>
        </w:rPr>
        <w:tab/>
      </w:r>
      <w:r>
        <w:rPr>
          <w:noProof/>
        </w:rPr>
        <w:t>Appendix D – Process Data Table (Priority Scheduling, 1 Thread)</w:t>
      </w:r>
      <w:r>
        <w:rPr>
          <w:noProof/>
        </w:rPr>
        <w:tab/>
      </w:r>
      <w:r>
        <w:rPr>
          <w:noProof/>
        </w:rPr>
        <w:fldChar w:fldCharType="begin"/>
      </w:r>
      <w:r>
        <w:rPr>
          <w:noProof/>
        </w:rPr>
        <w:instrText xml:space="preserve"> PAGEREF _Toc511794421 \h </w:instrText>
      </w:r>
      <w:r>
        <w:rPr>
          <w:noProof/>
        </w:rPr>
      </w:r>
      <w:r>
        <w:rPr>
          <w:noProof/>
        </w:rPr>
        <w:fldChar w:fldCharType="separate"/>
      </w:r>
      <w:r>
        <w:rPr>
          <w:noProof/>
        </w:rPr>
        <w:t>39</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10.6</w:t>
      </w:r>
      <w:r>
        <w:rPr>
          <w:rFonts w:asciiTheme="minorHAnsi" w:eastAsiaTheme="minorEastAsia" w:hAnsiTheme="minorHAnsi" w:cstheme="minorBidi"/>
          <w:noProof/>
          <w:sz w:val="22"/>
          <w:szCs w:val="22"/>
        </w:rPr>
        <w:tab/>
      </w:r>
      <w:r>
        <w:rPr>
          <w:noProof/>
        </w:rPr>
        <w:t>Appendix E – Process Data Table (FCFS Scheduling, 4 Threads)</w:t>
      </w:r>
      <w:r>
        <w:rPr>
          <w:noProof/>
        </w:rPr>
        <w:tab/>
      </w:r>
      <w:r>
        <w:rPr>
          <w:noProof/>
        </w:rPr>
        <w:fldChar w:fldCharType="begin"/>
      </w:r>
      <w:r>
        <w:rPr>
          <w:noProof/>
        </w:rPr>
        <w:instrText xml:space="preserve"> PAGEREF _Toc511794422 \h </w:instrText>
      </w:r>
      <w:r>
        <w:rPr>
          <w:noProof/>
        </w:rPr>
      </w:r>
      <w:r>
        <w:rPr>
          <w:noProof/>
        </w:rPr>
        <w:fldChar w:fldCharType="separate"/>
      </w:r>
      <w:r>
        <w:rPr>
          <w:noProof/>
        </w:rPr>
        <w:t>40</w:t>
      </w:r>
      <w:r>
        <w:rPr>
          <w:noProof/>
        </w:rPr>
        <w:fldChar w:fldCharType="end"/>
      </w:r>
    </w:p>
    <w:p w:rsidR="00171377" w:rsidRDefault="00171377">
      <w:pPr>
        <w:pStyle w:val="TOC2"/>
        <w:tabs>
          <w:tab w:val="left" w:pos="1200"/>
        </w:tabs>
        <w:rPr>
          <w:rFonts w:asciiTheme="minorHAnsi" w:eastAsiaTheme="minorEastAsia" w:hAnsiTheme="minorHAnsi" w:cstheme="minorBidi"/>
          <w:noProof/>
          <w:sz w:val="22"/>
          <w:szCs w:val="22"/>
        </w:rPr>
      </w:pPr>
      <w:r>
        <w:rPr>
          <w:noProof/>
        </w:rPr>
        <w:t>10.7</w:t>
      </w:r>
      <w:r>
        <w:rPr>
          <w:rFonts w:asciiTheme="minorHAnsi" w:eastAsiaTheme="minorEastAsia" w:hAnsiTheme="minorHAnsi" w:cstheme="minorBidi"/>
          <w:noProof/>
          <w:sz w:val="22"/>
          <w:szCs w:val="22"/>
        </w:rPr>
        <w:tab/>
      </w:r>
      <w:r>
        <w:rPr>
          <w:noProof/>
        </w:rPr>
        <w:t>Appendix F – Process Data Table (Priority Scheduling, 4 Threads)</w:t>
      </w:r>
      <w:r>
        <w:rPr>
          <w:noProof/>
        </w:rPr>
        <w:tab/>
      </w:r>
      <w:r>
        <w:rPr>
          <w:noProof/>
        </w:rPr>
        <w:fldChar w:fldCharType="begin"/>
      </w:r>
      <w:r>
        <w:rPr>
          <w:noProof/>
        </w:rPr>
        <w:instrText xml:space="preserve"> PAGEREF _Toc511794423 \h </w:instrText>
      </w:r>
      <w:r>
        <w:rPr>
          <w:noProof/>
        </w:rPr>
      </w:r>
      <w:r>
        <w:rPr>
          <w:noProof/>
        </w:rPr>
        <w:fldChar w:fldCharType="separate"/>
      </w:r>
      <w:r>
        <w:rPr>
          <w:noProof/>
        </w:rPr>
        <w:t>41</w:t>
      </w:r>
      <w:r>
        <w:rPr>
          <w:noProof/>
        </w:rPr>
        <w:fldChar w:fldCharType="end"/>
      </w:r>
    </w:p>
    <w:p w:rsidR="00815B5B" w:rsidRDefault="005E5B15">
      <w:pPr>
        <w:pStyle w:val="Title"/>
        <w:rPr>
          <w:rFonts w:ascii="Times New Roman" w:hAnsi="Times New Roman"/>
          <w:sz w:val="20"/>
        </w:rPr>
      </w:pPr>
      <w:r>
        <w:rPr>
          <w:rFonts w:ascii="Times New Roman" w:hAnsi="Times New Roman"/>
          <w:sz w:val="20"/>
        </w:rPr>
        <w:fldChar w:fldCharType="end"/>
      </w: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815B5B">
      <w:pPr>
        <w:pStyle w:val="Title"/>
        <w:rPr>
          <w:rFonts w:ascii="Times New Roman" w:hAnsi="Times New Roman"/>
          <w:sz w:val="20"/>
        </w:rPr>
      </w:pPr>
    </w:p>
    <w:p w:rsidR="00815B5B" w:rsidRDefault="00E806A3" w:rsidP="00B232A7">
      <w:pPr>
        <w:pStyle w:val="Heading1"/>
      </w:pPr>
      <w:r>
        <w:br w:type="page"/>
      </w:r>
      <w:bookmarkStart w:id="0" w:name="_Toc511794365"/>
      <w:r w:rsidR="00B232A7">
        <w:lastRenderedPageBreak/>
        <w:t>Abstract</w:t>
      </w:r>
      <w:bookmarkEnd w:id="0"/>
    </w:p>
    <w:p w:rsidR="00D5036B" w:rsidRDefault="00D5036B" w:rsidP="00D5036B">
      <w:pPr>
        <w:ind w:firstLine="720"/>
      </w:pPr>
      <w:r>
        <w:t>The following document will feature the explanation of the project’s modules, the design of the system architecture, the data collected by Part 1 and Part 2, and an analysis of the data. Additionally, there are several provided graphics or pseudocode which are in figures, and these will be indicated within the figure description.</w:t>
      </w:r>
    </w:p>
    <w:p w:rsidR="00BB2D23" w:rsidRDefault="00D5036B" w:rsidP="00D5036B">
      <w:pPr>
        <w:ind w:firstLine="720"/>
      </w:pPr>
      <w:r>
        <w:t xml:space="preserve">This project has been broken into 2 phases consisting of 2 parts each. This document features Phase </w:t>
      </w:r>
      <w:r w:rsidR="00BB2D23">
        <w:t>2</w:t>
      </w:r>
      <w:r>
        <w:t>, Part 1 and 2.</w:t>
      </w:r>
      <w:r w:rsidR="00BB2D23">
        <w:t xml:space="preserve"> The goal for Phase 1 was to develop a working operating system emulation that read in a text file containing hex instructions and data, processed that data, and would output the data after all processes had been completed. The system for Phase 1 was to emulate a 1-core processor in Part 1, which was developed into a 4-core processor for Part 2, and emulated the registers, cache, RAM, and disk. </w:t>
      </w:r>
    </w:p>
    <w:p w:rsidR="00D5036B" w:rsidRPr="00D5036B" w:rsidRDefault="00D5036B" w:rsidP="00D5036B">
      <w:pPr>
        <w:ind w:firstLine="720"/>
      </w:pPr>
      <w:r>
        <w:t xml:space="preserve"> </w:t>
      </w:r>
      <w:r w:rsidR="00BB2D23">
        <w:t xml:space="preserve">Phase 2 is meant to further develop this system to further simulate how a modern computer operates. </w:t>
      </w:r>
      <w:r>
        <w:t xml:space="preserve">The goal for Part 1 </w:t>
      </w:r>
      <w:r w:rsidR="00BB2D23">
        <w:t>was</w:t>
      </w:r>
      <w:r>
        <w:t xml:space="preserve"> to</w:t>
      </w:r>
      <w:r w:rsidR="00BB2D23">
        <w:t xml:space="preserve"> add a third scheduling algorithm, Shortest Job First</w:t>
      </w:r>
      <w:r>
        <w:t>.</w:t>
      </w:r>
      <w:r w:rsidR="00BB2D23">
        <w:t xml:space="preserve"> This scheduling algorithm chooses the process with the fewest instructions for execution.</w:t>
      </w:r>
      <w:r>
        <w:t xml:space="preserve"> The goal for Part 2 </w:t>
      </w:r>
      <w:r w:rsidR="00BB2D23">
        <w:t>wa</w:t>
      </w:r>
      <w:r>
        <w:t xml:space="preserve">s to </w:t>
      </w:r>
      <w:r w:rsidR="00617246">
        <w:t xml:space="preserve">introduce paging into the memory system and I/O blocking into the process execution. </w:t>
      </w:r>
    </w:p>
    <w:p w:rsidR="00B232A7" w:rsidRPr="00B232A7" w:rsidRDefault="00B232A7" w:rsidP="00B232A7"/>
    <w:p w:rsidR="00BF113B" w:rsidRDefault="00BF113B">
      <w:pPr>
        <w:pStyle w:val="Title"/>
      </w:pPr>
      <w:r>
        <w:br w:type="page"/>
      </w:r>
      <w:fldSimple w:instr=" TITLE  \* MERGEFORMAT ">
        <w:r w:rsidR="00670CA5">
          <w:t>Software Requirements Specification</w:t>
        </w:r>
      </w:fldSimple>
      <w:r>
        <w:t xml:space="preserve"> </w:t>
      </w:r>
    </w:p>
    <w:p w:rsidR="00BF113B" w:rsidRDefault="00BF113B" w:rsidP="00E806A3">
      <w:pPr>
        <w:pStyle w:val="Heading1"/>
      </w:pPr>
      <w:bookmarkStart w:id="1" w:name="_Toc511794366"/>
      <w:r>
        <w:t>Introduction</w:t>
      </w:r>
      <w:bookmarkEnd w:id="1"/>
    </w:p>
    <w:p w:rsidR="00E347D7" w:rsidRDefault="002C1A6F" w:rsidP="002C1A6F">
      <w:pPr>
        <w:ind w:left="720"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rsidR="008A58AD" w:rsidRDefault="008A58AD" w:rsidP="002C1A6F">
      <w:pPr>
        <w:ind w:left="720"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rsidR="0008445A" w:rsidRDefault="0008445A" w:rsidP="002C1A6F">
      <w:pPr>
        <w:ind w:left="720" w:firstLine="720"/>
        <w:rPr>
          <w:rFonts w:cs="Arial"/>
        </w:rPr>
      </w:pPr>
    </w:p>
    <w:p w:rsidR="0008445A" w:rsidRDefault="0008445A" w:rsidP="002C1A6F">
      <w:pPr>
        <w:ind w:left="720" w:firstLine="720"/>
        <w:rPr>
          <w:rFonts w:cs="Arial"/>
        </w:rPr>
      </w:pPr>
      <w:r w:rsidRPr="00BB5822">
        <w:rPr>
          <w:rStyle w:val="SubtleReference"/>
        </w:rPr>
        <w:t>Throughout the course of this document, any instructions specified by Dr. Bobbie will be displayed in this font, to help differentiate from our group’s work.</w:t>
      </w:r>
    </w:p>
    <w:p w:rsidR="00BF113B" w:rsidRPr="002C1A6F" w:rsidRDefault="002C1A6F" w:rsidP="002C1A6F">
      <w:pPr>
        <w:pStyle w:val="Heading1"/>
        <w:rPr>
          <w:rFonts w:cs="Arial"/>
        </w:rPr>
      </w:pPr>
      <w:r>
        <w:rPr>
          <w:rFonts w:cs="Arial"/>
        </w:rPr>
        <w:br w:type="page"/>
      </w:r>
      <w:bookmarkStart w:id="2" w:name="_Toc511794367"/>
      <w:r w:rsidR="00BF113B">
        <w:lastRenderedPageBreak/>
        <w:t>Overall Description</w:t>
      </w:r>
      <w:bookmarkEnd w:id="2"/>
    </w:p>
    <w:p w:rsidR="00E347D7" w:rsidRPr="00BB5822"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rsidR="00E347D7" w:rsidRDefault="00E347D7" w:rsidP="00E347D7">
      <w:pPr>
        <w:pStyle w:val="Default"/>
        <w:ind w:left="720" w:firstLine="720"/>
        <w:rPr>
          <w:sz w:val="20"/>
          <w:szCs w:val="22"/>
        </w:rPr>
      </w:pPr>
    </w:p>
    <w:p w:rsidR="00E347D7" w:rsidRDefault="00A2345D" w:rsidP="00E347D7">
      <w:pPr>
        <w:pStyle w:val="Default"/>
        <w:keepNext/>
        <w:jc w:val="center"/>
      </w:pPr>
      <w:r>
        <w:rPr>
          <w:noProof/>
          <w:sz w:val="20"/>
          <w:szCs w:val="22"/>
        </w:rPr>
        <w:drawing>
          <wp:inline distT="0" distB="0" distL="0" distR="0">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rsidR="00E347D7" w:rsidRPr="00EA036A" w:rsidRDefault="00E347D7" w:rsidP="00E347D7">
      <w:pPr>
        <w:pStyle w:val="Caption"/>
        <w:jc w:val="center"/>
        <w:rPr>
          <w:szCs w:val="22"/>
        </w:rPr>
      </w:pPr>
      <w:bookmarkStart w:id="3" w:name="_Toc509786195"/>
      <w:r>
        <w:t xml:space="preserve">Figure </w:t>
      </w:r>
      <w:r w:rsidR="00D5036B">
        <w:fldChar w:fldCharType="begin"/>
      </w:r>
      <w:r w:rsidR="00D5036B">
        <w:instrText xml:space="preserve"> SEQ Figure \* ARABIC </w:instrText>
      </w:r>
      <w:r w:rsidR="00D5036B">
        <w:fldChar w:fldCharType="separate"/>
      </w:r>
      <w:r w:rsidR="00451D78">
        <w:rPr>
          <w:noProof/>
        </w:rPr>
        <w:t>1</w:t>
      </w:r>
      <w:r w:rsidR="00D5036B">
        <w:rPr>
          <w:noProof/>
        </w:rPr>
        <w:fldChar w:fldCharType="end"/>
      </w:r>
      <w:r>
        <w:t xml:space="preserve"> Overview of the Operating System components</w:t>
      </w:r>
      <w:r w:rsidR="00524552">
        <w:t xml:space="preserve"> (provided by Dr. Bobbie)</w:t>
      </w:r>
      <w:r>
        <w:t>.</w:t>
      </w:r>
      <w:bookmarkEnd w:id="3"/>
    </w:p>
    <w:p w:rsidR="00BF113B" w:rsidRDefault="002C1A6F">
      <w:pPr>
        <w:pStyle w:val="Heading1"/>
      </w:pPr>
      <w:r>
        <w:br w:type="page"/>
      </w:r>
      <w:bookmarkStart w:id="4" w:name="_Toc511794368"/>
      <w:r w:rsidR="00BF113B">
        <w:lastRenderedPageBreak/>
        <w:t>Specific Requirements</w:t>
      </w:r>
      <w:bookmarkEnd w:id="4"/>
    </w:p>
    <w:p w:rsidR="0083126E" w:rsidRPr="0083126E" w:rsidRDefault="0083126E" w:rsidP="0083126E">
      <w:r>
        <w:t>Note: The elaboration and specification of individual requirements was halted due to time constraints</w:t>
      </w:r>
      <w:r w:rsidR="00583F80">
        <w:t>, but the given instructions are included for context</w:t>
      </w:r>
      <w:r>
        <w:t>.</w:t>
      </w:r>
    </w:p>
    <w:p w:rsidR="00BF113B" w:rsidRDefault="00EE3722">
      <w:pPr>
        <w:pStyle w:val="Heading2"/>
      </w:pPr>
      <w:bookmarkStart w:id="5" w:name="_Toc511794369"/>
      <w:r>
        <w:t>The Memory System</w:t>
      </w:r>
      <w:bookmarkEnd w:id="5"/>
    </w:p>
    <w:p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rsidR="00A733E8" w:rsidRPr="00191B67" w:rsidRDefault="00A733E8" w:rsidP="00A733E8">
      <w:pPr>
        <w:rPr>
          <w:rFonts w:ascii="Adobe Garamond Pro" w:hAnsi="Adobe Garamond Pro"/>
          <w:smallCaps/>
          <w:color w:val="5A5A5A"/>
          <w:sz w:val="22"/>
        </w:rPr>
      </w:pPr>
    </w:p>
    <w:p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rsidR="002A05A0" w:rsidRDefault="002A05A0" w:rsidP="00BB5822">
      <w:r>
        <w:t>TITLE: Registers</w:t>
      </w:r>
    </w:p>
    <w:p w:rsidR="00D8521B" w:rsidRDefault="005B3769" w:rsidP="00A733E8">
      <w:r>
        <w:t>DESC</w:t>
      </w:r>
      <w:r w:rsidR="00BB5822">
        <w:t>: The system must have 16 registers of 32-bits each.</w:t>
      </w:r>
    </w:p>
    <w:p w:rsidR="00A733E8" w:rsidRDefault="00A733E8" w:rsidP="00A733E8"/>
    <w:p w:rsidR="002A05A0" w:rsidRPr="00BB5822" w:rsidRDefault="002A05A0" w:rsidP="00BB5822">
      <w:pPr>
        <w:rPr>
          <w:b/>
        </w:rPr>
      </w:pPr>
      <w:r w:rsidRPr="00BB5822">
        <w:rPr>
          <w:b/>
        </w:rPr>
        <w:t>ID: MR 2</w:t>
      </w:r>
    </w:p>
    <w:p w:rsidR="002A05A0" w:rsidRDefault="002A05A0" w:rsidP="00BB5822">
      <w:r>
        <w:t>TITLE: RAM</w:t>
      </w:r>
    </w:p>
    <w:p w:rsidR="002A05A0" w:rsidRDefault="002A05A0" w:rsidP="00A733E8">
      <w:r>
        <w:t>DESC: The system must be able to store 1024 words in RAM.</w:t>
      </w:r>
    </w:p>
    <w:p w:rsidR="00A733E8" w:rsidRPr="002A05A0" w:rsidRDefault="00A733E8" w:rsidP="00A733E8"/>
    <w:p w:rsidR="002A05A0" w:rsidRPr="00BB5822" w:rsidRDefault="002A05A0" w:rsidP="00BB5822">
      <w:pPr>
        <w:rPr>
          <w:b/>
        </w:rPr>
      </w:pPr>
      <w:r w:rsidRPr="00BB5822">
        <w:rPr>
          <w:b/>
        </w:rPr>
        <w:t xml:space="preserve">ID: </w:t>
      </w:r>
      <w:r w:rsidR="00D8521B" w:rsidRPr="00BB5822">
        <w:rPr>
          <w:b/>
        </w:rPr>
        <w:t>MR 3</w:t>
      </w:r>
    </w:p>
    <w:p w:rsidR="002A05A0" w:rsidRDefault="002A05A0" w:rsidP="00BB5822">
      <w:r w:rsidRPr="002A05A0">
        <w:t xml:space="preserve">TITLE: </w:t>
      </w:r>
      <w:r>
        <w:t>Disk</w:t>
      </w:r>
    </w:p>
    <w:p w:rsidR="00EE3722" w:rsidRPr="002A05A0" w:rsidRDefault="002A05A0" w:rsidP="00BB5822">
      <w:r>
        <w:t>DESC: The system must be able to store 2048 words on the disk.</w:t>
      </w:r>
    </w:p>
    <w:p w:rsidR="00BF113B" w:rsidRPr="00EE3722" w:rsidRDefault="00EE3722">
      <w:pPr>
        <w:pStyle w:val="Heading2"/>
        <w:ind w:left="720" w:hanging="720"/>
      </w:pPr>
      <w:bookmarkStart w:id="6" w:name="_Toc511794370"/>
      <w:r w:rsidRPr="00EE3722">
        <w:t>The Driver</w:t>
      </w:r>
      <w:r w:rsidR="00C96625">
        <w:t xml:space="preserve"> Overview</w:t>
      </w:r>
      <w:bookmarkEnd w:id="6"/>
    </w:p>
    <w:p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DataFile,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rsidR="00171377" w:rsidRPr="00DD3F29" w:rsidRDefault="0017137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rsidR="00171377" w:rsidRPr="00F7674B" w:rsidRDefault="00171377"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rsidR="00171377" w:rsidRPr="00DD3F29" w:rsidRDefault="0017137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rsidR="00171377" w:rsidRPr="00DD3F29" w:rsidRDefault="0017137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rsidR="00171377" w:rsidRPr="00DD3F29" w:rsidRDefault="0017137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rsidR="00171377" w:rsidRPr="00F7674B" w:rsidRDefault="00171377" w:rsidP="00046D55">
                      <w:pPr>
                        <w:rPr>
                          <w:i/>
                        </w:rPr>
                      </w:pPr>
                      <w:r w:rsidRPr="00DD3F29">
                        <w:rPr>
                          <w:i/>
                        </w:rPr>
                        <w:t>}</w:t>
                      </w:r>
                    </w:p>
                  </w:txbxContent>
                </v:textbox>
                <w10:anchorlock/>
              </v:shape>
            </w:pict>
          </mc:Fallback>
        </mc:AlternateContent>
      </w:r>
    </w:p>
    <w:p w:rsidR="00B232A7" w:rsidRPr="00B232A7" w:rsidRDefault="006504E9" w:rsidP="00B232A7">
      <w:pPr>
        <w:pStyle w:val="Caption"/>
        <w:jc w:val="center"/>
      </w:pPr>
      <w:bookmarkStart w:id="7" w:name="_Toc509786196"/>
      <w:r>
        <w:t xml:space="preserve">Figure </w:t>
      </w:r>
      <w:r w:rsidR="00D5036B">
        <w:fldChar w:fldCharType="begin"/>
      </w:r>
      <w:r w:rsidR="00D5036B">
        <w:instrText xml:space="preserve"> SEQ Figure \* ARABIC </w:instrText>
      </w:r>
      <w:r w:rsidR="00D5036B">
        <w:fldChar w:fldCharType="separate"/>
      </w:r>
      <w:r w:rsidR="00451D78">
        <w:rPr>
          <w:noProof/>
        </w:rPr>
        <w:t>2</w:t>
      </w:r>
      <w:r w:rsidR="00D5036B">
        <w:rPr>
          <w:noProof/>
        </w:rPr>
        <w:fldChar w:fldCharType="end"/>
      </w:r>
      <w:r>
        <w:t xml:space="preserve"> Overview of the Driver's </w:t>
      </w:r>
      <w:r w:rsidR="00A91744">
        <w:t>flow</w:t>
      </w:r>
      <w:r w:rsidR="00524552">
        <w:t xml:space="preserve"> (provided by Dr. Bobbie).</w:t>
      </w:r>
      <w:bookmarkEnd w:id="7"/>
    </w:p>
    <w:p w:rsidR="00524552" w:rsidRPr="00524552" w:rsidRDefault="00524552" w:rsidP="00524552"/>
    <w:p w:rsidR="00A26169" w:rsidRDefault="00A26169" w:rsidP="00A26169">
      <w:pPr>
        <w:pStyle w:val="Heading3"/>
      </w:pPr>
      <w:bookmarkStart w:id="8" w:name="_Toc511794371"/>
      <w:r>
        <w:t>Driver</w:t>
      </w:r>
      <w:bookmarkEnd w:id="8"/>
      <w:r w:rsidR="00C96625">
        <w:t xml:space="preserve"> </w:t>
      </w:r>
    </w:p>
    <w:p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rsidR="00BB5822" w:rsidRPr="00BB5822" w:rsidRDefault="00BB5822" w:rsidP="00772CD5">
      <w:pPr>
        <w:ind w:left="720"/>
        <w:rPr>
          <w:rFonts w:cs="Arial"/>
        </w:rPr>
      </w:pPr>
      <w:r w:rsidRPr="00BB5822">
        <w:rPr>
          <w:rFonts w:cs="Arial"/>
        </w:rPr>
        <w:t>TITLE: Driver</w:t>
      </w:r>
    </w:p>
    <w:p w:rsidR="00BB5822" w:rsidRDefault="00BB5822" w:rsidP="00772CD5">
      <w:pPr>
        <w:ind w:left="720"/>
      </w:pPr>
      <w:r w:rsidRPr="00BB5822">
        <w:t xml:space="preserve">DESC: The System must have a </w:t>
      </w:r>
      <w:r w:rsidR="005B3769">
        <w:t>Driver</w:t>
      </w:r>
      <w:r w:rsidRPr="00BB5822">
        <w:t xml:space="preserve"> </w:t>
      </w:r>
      <w:r>
        <w:t>to loop through system processes.</w:t>
      </w:r>
    </w:p>
    <w:p w:rsidR="00BB5822" w:rsidRDefault="00BB5822" w:rsidP="00772CD5">
      <w:pPr>
        <w:ind w:left="720"/>
      </w:pPr>
    </w:p>
    <w:p w:rsidR="005B3769" w:rsidRDefault="00BB5822" w:rsidP="00772CD5">
      <w:pPr>
        <w:ind w:left="720"/>
        <w:rPr>
          <w:b/>
        </w:rPr>
      </w:pPr>
      <w:r>
        <w:rPr>
          <w:b/>
        </w:rPr>
        <w:t>ID</w:t>
      </w:r>
      <w:r w:rsidR="005B3769">
        <w:rPr>
          <w:b/>
        </w:rPr>
        <w:t>: DR 2</w:t>
      </w:r>
    </w:p>
    <w:p w:rsidR="005B3769" w:rsidRDefault="005B3769" w:rsidP="00772CD5">
      <w:pPr>
        <w:ind w:left="720"/>
      </w:pPr>
      <w:r>
        <w:t>TITLE: Driver Load</w:t>
      </w:r>
    </w:p>
    <w:p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rsidR="005B3769" w:rsidRDefault="005B3769" w:rsidP="00772CD5">
      <w:pPr>
        <w:ind w:left="720"/>
      </w:pPr>
    </w:p>
    <w:p w:rsidR="005B3769" w:rsidRPr="005B3769" w:rsidRDefault="005B3769" w:rsidP="00772CD5">
      <w:pPr>
        <w:ind w:left="720"/>
        <w:rPr>
          <w:b/>
        </w:rPr>
      </w:pPr>
      <w:r w:rsidRPr="005B3769">
        <w:rPr>
          <w:b/>
        </w:rPr>
        <w:t>ID: DR 3</w:t>
      </w:r>
    </w:p>
    <w:p w:rsidR="00BF113B" w:rsidRPr="00BB5822" w:rsidRDefault="002A05A0" w:rsidP="00772CD5">
      <w:pPr>
        <w:ind w:left="720"/>
      </w:pPr>
      <w:r w:rsidRPr="00BB5822">
        <w:t xml:space="preserve">TITLE: </w:t>
      </w:r>
      <w:r w:rsidR="00EA036A" w:rsidRPr="00BB5822">
        <w:t>Call the Loader</w:t>
      </w:r>
    </w:p>
    <w:p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rsidR="005B3769" w:rsidRDefault="005B3769" w:rsidP="00772CD5">
      <w:pPr>
        <w:ind w:left="720"/>
      </w:pPr>
    </w:p>
    <w:p w:rsidR="005B3769" w:rsidRDefault="005B3769" w:rsidP="00772CD5">
      <w:pPr>
        <w:ind w:left="720"/>
      </w:pPr>
      <w:r>
        <w:rPr>
          <w:b/>
        </w:rPr>
        <w:t>ID: DR 4</w:t>
      </w:r>
    </w:p>
    <w:p w:rsidR="005B3769" w:rsidRDefault="005B3769" w:rsidP="00772CD5">
      <w:pPr>
        <w:ind w:left="720"/>
      </w:pPr>
      <w:r>
        <w:t>TITLE: Call the Scheduler</w:t>
      </w:r>
    </w:p>
    <w:p w:rsidR="005B3769" w:rsidRDefault="005B3769" w:rsidP="00772CD5">
      <w:pPr>
        <w:ind w:left="720"/>
      </w:pPr>
      <w:r>
        <w:t>DESC: The Driver must call the Scheduler.</w:t>
      </w:r>
    </w:p>
    <w:p w:rsidR="005B3769" w:rsidRDefault="005B3769" w:rsidP="00772CD5">
      <w:pPr>
        <w:ind w:left="720"/>
      </w:pPr>
    </w:p>
    <w:p w:rsidR="005B3769" w:rsidRDefault="005B3769" w:rsidP="00772CD5">
      <w:pPr>
        <w:ind w:left="720"/>
      </w:pPr>
      <w:r>
        <w:rPr>
          <w:b/>
        </w:rPr>
        <w:t>ID: DR 5</w:t>
      </w:r>
    </w:p>
    <w:p w:rsidR="005B3769" w:rsidRDefault="005B3769" w:rsidP="00772CD5">
      <w:pPr>
        <w:ind w:left="720"/>
      </w:pPr>
      <w:r>
        <w:t>TITLE: Call the Dispatcher</w:t>
      </w:r>
    </w:p>
    <w:p w:rsidR="0096359D" w:rsidRDefault="0096359D" w:rsidP="00772CD5">
      <w:pPr>
        <w:ind w:left="720"/>
      </w:pPr>
      <w:r>
        <w:t>DESC: The Driver must call the Dispatcher.</w:t>
      </w:r>
    </w:p>
    <w:p w:rsidR="00C96625" w:rsidRDefault="00C96625" w:rsidP="00A91744"/>
    <w:p w:rsidR="00C96625" w:rsidRDefault="00C96625" w:rsidP="00772CD5">
      <w:pPr>
        <w:ind w:left="720"/>
      </w:pPr>
      <w:r>
        <w:rPr>
          <w:b/>
        </w:rPr>
        <w:t xml:space="preserve">ID: DR </w:t>
      </w:r>
      <w:r w:rsidR="00A91744">
        <w:rPr>
          <w:b/>
        </w:rPr>
        <w:t>6</w:t>
      </w:r>
    </w:p>
    <w:p w:rsidR="00C96625" w:rsidRDefault="00C96625" w:rsidP="00772CD5">
      <w:pPr>
        <w:ind w:left="720"/>
      </w:pPr>
      <w:r>
        <w:t>TITLE: Driver Loop</w:t>
      </w:r>
    </w:p>
    <w:p w:rsidR="00C96625" w:rsidRDefault="00C96625" w:rsidP="00772CD5">
      <w:pPr>
        <w:ind w:left="720"/>
      </w:pPr>
      <w:r>
        <w:t>DESC: The Driver must loop through calling the Scheduler, calling the Loader, executing the process, and handling interrupts.</w:t>
      </w:r>
    </w:p>
    <w:p w:rsidR="00C96625" w:rsidRDefault="00C96625" w:rsidP="00772CD5">
      <w:pPr>
        <w:ind w:left="720"/>
      </w:pPr>
    </w:p>
    <w:p w:rsidR="00C96625" w:rsidRDefault="00C96625" w:rsidP="00772CD5">
      <w:pPr>
        <w:ind w:left="720"/>
      </w:pPr>
      <w:r>
        <w:rPr>
          <w:b/>
        </w:rPr>
        <w:t>ID: DR 9</w:t>
      </w:r>
    </w:p>
    <w:p w:rsidR="00C96625" w:rsidRDefault="00C96625" w:rsidP="00772CD5">
      <w:pPr>
        <w:ind w:left="720"/>
      </w:pPr>
      <w:r>
        <w:t>TITLE: Shutdown</w:t>
      </w:r>
    </w:p>
    <w:p w:rsidR="00A91744" w:rsidRPr="00A91744" w:rsidRDefault="001B6D01" w:rsidP="00A91744">
      <w:pPr>
        <w:ind w:left="720"/>
      </w:pPr>
      <w:r>
        <w:t xml:space="preserve">DESC: </w:t>
      </w:r>
      <w:r w:rsidR="00A91744">
        <w:t>The Driver must halt its loop when all processes are complete.</w:t>
      </w:r>
    </w:p>
    <w:p w:rsidR="00EA036A" w:rsidRDefault="00EA036A" w:rsidP="00EA036A">
      <w:pPr>
        <w:pStyle w:val="Heading3"/>
      </w:pPr>
      <w:bookmarkStart w:id="9" w:name="_Toc511794372"/>
      <w:r>
        <w:t>Loader</w:t>
      </w:r>
      <w:bookmarkEnd w:id="9"/>
    </w:p>
    <w:p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example, ‘// Data 14 C C’,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rsidR="005E5B15" w:rsidRDefault="00A2345D" w:rsidP="00046D55">
      <w:pPr>
        <w:pStyle w:val="Default"/>
        <w:jc w:val="center"/>
        <w:rPr>
          <w:sz w:val="20"/>
          <w:szCs w:val="20"/>
        </w:rPr>
      </w:pPr>
      <w:r>
        <w:rPr>
          <w:noProof/>
          <w:sz w:val="20"/>
          <w:szCs w:val="20"/>
        </w:rPr>
        <mc:AlternateContent>
          <mc:Choice Requires="wps">
            <w:drawing>
              <wp:inline distT="0" distB="0" distL="0" distR="0">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rsidR="00171377" w:rsidRPr="005E5B15" w:rsidRDefault="0017137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71377" w:rsidRPr="00046D55" w:rsidRDefault="00171377"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rsidR="00171377" w:rsidRPr="005E5B15" w:rsidRDefault="0017137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rsidR="00171377" w:rsidRPr="005E5B15" w:rsidRDefault="0017137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rsidR="00171377" w:rsidRPr="00046D55" w:rsidRDefault="00171377" w:rsidP="00046D55">
                      <w:pPr>
                        <w:rPr>
                          <w:i/>
                        </w:rPr>
                      </w:pPr>
                      <w:r w:rsidRPr="005E5B15">
                        <w:rPr>
                          <w:i/>
                        </w:rPr>
                        <w:t>}</w:t>
                      </w:r>
                    </w:p>
                  </w:txbxContent>
                </v:textbox>
                <w10:anchorlock/>
              </v:shape>
            </w:pict>
          </mc:Fallback>
        </mc:AlternateContent>
      </w:r>
    </w:p>
    <w:p w:rsidR="00F7674B" w:rsidRDefault="00BA5C9A" w:rsidP="00BA5C9A">
      <w:pPr>
        <w:pStyle w:val="Caption"/>
        <w:jc w:val="center"/>
      </w:pPr>
      <w:bookmarkStart w:id="10" w:name="_Toc509786197"/>
      <w:r>
        <w:t xml:space="preserve">Figure </w:t>
      </w:r>
      <w:r w:rsidR="00D5036B">
        <w:fldChar w:fldCharType="begin"/>
      </w:r>
      <w:r w:rsidR="00D5036B">
        <w:instrText xml:space="preserve"> SEQ Figure \* ARABIC </w:instrText>
      </w:r>
      <w:r w:rsidR="00D5036B">
        <w:fldChar w:fldCharType="separate"/>
      </w:r>
      <w:r w:rsidR="00451D78">
        <w:rPr>
          <w:noProof/>
        </w:rPr>
        <w:t>3</w:t>
      </w:r>
      <w:r w:rsidR="00D5036B">
        <w:rPr>
          <w:noProof/>
        </w:rPr>
        <w:fldChar w:fldCharType="end"/>
      </w:r>
      <w:r>
        <w:t xml:space="preserve"> </w:t>
      </w:r>
      <w:r w:rsidR="00524552">
        <w:t>Outline of the loader’s logic (provided by Dr. Bobbie).</w:t>
      </w:r>
      <w:bookmarkEnd w:id="10"/>
    </w:p>
    <w:p w:rsidR="00524552" w:rsidRPr="00524552" w:rsidRDefault="00524552" w:rsidP="00524552"/>
    <w:p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rsidR="00955DD4" w:rsidRDefault="00955DD4" w:rsidP="00772CD5">
      <w:pPr>
        <w:ind w:left="720"/>
      </w:pPr>
      <w:r>
        <w:t xml:space="preserve">TITLE: </w:t>
      </w:r>
      <w:r w:rsidR="00BD33F4">
        <w:t>Read Files</w:t>
      </w:r>
    </w:p>
    <w:p w:rsidR="005E5B15" w:rsidRDefault="00955DD4" w:rsidP="00772CD5">
      <w:pPr>
        <w:ind w:left="720"/>
      </w:pPr>
      <w:r>
        <w:t>DESC:</w:t>
      </w:r>
      <w:r w:rsidR="00BD33F4">
        <w:t xml:space="preserve"> The Loader must read files </w:t>
      </w:r>
      <w:r w:rsidR="00E040D2">
        <w:t xml:space="preserve">as Strings </w:t>
      </w:r>
      <w:r w:rsidR="00BD33F4">
        <w:t>from the Program-File.txt file.</w:t>
      </w:r>
    </w:p>
    <w:p w:rsidR="00BD33F4" w:rsidRDefault="00BD33F4" w:rsidP="00772CD5">
      <w:pPr>
        <w:ind w:left="720"/>
      </w:pPr>
    </w:p>
    <w:p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rsidR="00BD33F4" w:rsidRDefault="00BD33F4" w:rsidP="00772CD5">
      <w:pPr>
        <w:ind w:left="1440"/>
      </w:pPr>
      <w:r>
        <w:t>TITLE: Read Cards</w:t>
      </w:r>
    </w:p>
    <w:p w:rsidR="00BD33F4" w:rsidRDefault="00BD33F4" w:rsidP="00772CD5">
      <w:pPr>
        <w:ind w:left="1440"/>
      </w:pPr>
      <w:r>
        <w:t>DESC: The Loader must read control data from any line of the source file which begins with “//”.</w:t>
      </w:r>
    </w:p>
    <w:p w:rsidR="00BD33F4" w:rsidRDefault="00BD33F4" w:rsidP="00772CD5">
      <w:pPr>
        <w:ind w:left="2160"/>
      </w:pPr>
    </w:p>
    <w:p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rsidR="00BD33F4" w:rsidRDefault="00BD33F4" w:rsidP="00772CD5">
      <w:pPr>
        <w:ind w:left="2160"/>
      </w:pPr>
      <w:r>
        <w:t>TITLE: Read Cards – Job #</w:t>
      </w:r>
    </w:p>
    <w:p w:rsidR="00BD33F4" w:rsidRDefault="00BD33F4" w:rsidP="00772CD5">
      <w:pPr>
        <w:ind w:left="2160"/>
      </w:pPr>
      <w:r>
        <w:t>DESC: The Loader must retrieve the Job # from the cards in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1.1</w:t>
      </w:r>
      <w:r w:rsidR="00BD33F4">
        <w:rPr>
          <w:b/>
        </w:rPr>
        <w:t>.2</w:t>
      </w:r>
    </w:p>
    <w:p w:rsidR="00BD33F4" w:rsidRDefault="00BD33F4" w:rsidP="00772CD5">
      <w:pPr>
        <w:ind w:left="2160"/>
      </w:pPr>
      <w:r>
        <w:t xml:space="preserve">TITLE: Read Cards – </w:t>
      </w:r>
      <w:r w:rsidR="00E040D2">
        <w:t>Job</w:t>
      </w:r>
      <w:r>
        <w:t xml:space="preserve"> Length</w:t>
      </w:r>
    </w:p>
    <w:p w:rsidR="00BD33F4" w:rsidRDefault="00BD33F4" w:rsidP="00772CD5">
      <w:pPr>
        <w:ind w:left="2160"/>
      </w:pPr>
      <w:r>
        <w:t>DESC: The Loader must retrieve the Program Length (written in hex) from the source file.</w:t>
      </w:r>
    </w:p>
    <w:p w:rsidR="00BD33F4" w:rsidRDefault="00BD33F4" w:rsidP="00772CD5">
      <w:pPr>
        <w:ind w:left="2160"/>
      </w:pPr>
    </w:p>
    <w:p w:rsidR="00BD33F4" w:rsidRDefault="00C8220B" w:rsidP="00772CD5">
      <w:pPr>
        <w:ind w:left="2160"/>
      </w:pPr>
      <w:r>
        <w:rPr>
          <w:b/>
        </w:rPr>
        <w:t>ID: L</w:t>
      </w:r>
      <w:r w:rsidR="00BD33F4">
        <w:rPr>
          <w:b/>
        </w:rPr>
        <w:t xml:space="preserve">R </w:t>
      </w:r>
      <w:r w:rsidR="00E040D2">
        <w:rPr>
          <w:b/>
        </w:rPr>
        <w:t>1</w:t>
      </w:r>
      <w:r w:rsidR="00BD33F4">
        <w:rPr>
          <w:b/>
        </w:rPr>
        <w:t>.3</w:t>
      </w:r>
    </w:p>
    <w:p w:rsidR="00BD33F4" w:rsidRDefault="00BD33F4" w:rsidP="00772CD5">
      <w:pPr>
        <w:ind w:left="2160"/>
      </w:pPr>
      <w:r>
        <w:t xml:space="preserve">TITLE: Read Cards – </w:t>
      </w:r>
      <w:r w:rsidR="00E040D2">
        <w:t xml:space="preserve">Job </w:t>
      </w:r>
      <w:r>
        <w:t>Priority</w:t>
      </w:r>
    </w:p>
    <w:p w:rsidR="00BD33F4" w:rsidRDefault="00BD33F4" w:rsidP="00772CD5">
      <w:pPr>
        <w:ind w:left="2160"/>
      </w:pPr>
      <w:r>
        <w:t xml:space="preserve">DESC: The Loader must retrieve the </w:t>
      </w:r>
      <w:r w:rsidR="00E040D2">
        <w:t>Job</w:t>
      </w:r>
      <w:r>
        <w:t xml:space="preserve"> Priority (written in hex) from the source file.</w:t>
      </w:r>
    </w:p>
    <w:p w:rsidR="00E040D2" w:rsidRDefault="00E040D2" w:rsidP="00772CD5">
      <w:pPr>
        <w:ind w:left="2160"/>
      </w:pPr>
    </w:p>
    <w:p w:rsidR="00E040D2" w:rsidRDefault="00C8220B" w:rsidP="00772CD5">
      <w:pPr>
        <w:ind w:left="2160"/>
      </w:pPr>
      <w:r>
        <w:rPr>
          <w:b/>
        </w:rPr>
        <w:t>ID: L</w:t>
      </w:r>
      <w:r w:rsidR="00E040D2">
        <w:rPr>
          <w:b/>
        </w:rPr>
        <w:t>R 1.1.4</w:t>
      </w:r>
    </w:p>
    <w:p w:rsidR="00E040D2" w:rsidRDefault="00E040D2" w:rsidP="00772CD5">
      <w:pPr>
        <w:ind w:left="2160"/>
      </w:pPr>
      <w:r>
        <w:t>TITLE: Read Cards – Data Input Buffer</w:t>
      </w:r>
    </w:p>
    <w:p w:rsidR="00E040D2" w:rsidRDefault="00E040D2" w:rsidP="00772CD5">
      <w:pPr>
        <w:ind w:left="2160"/>
      </w:pPr>
      <w:r>
        <w:t>DESC: The Loader must retrieve the Data Input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1.1.5</w:t>
      </w:r>
    </w:p>
    <w:p w:rsidR="00E040D2" w:rsidRDefault="00E040D2" w:rsidP="00772CD5">
      <w:pPr>
        <w:ind w:left="2160"/>
      </w:pPr>
      <w:r>
        <w:t>TITLE: Read Cards – Data Output Buffer</w:t>
      </w:r>
    </w:p>
    <w:p w:rsidR="00E040D2" w:rsidRDefault="00E040D2" w:rsidP="00772CD5">
      <w:pPr>
        <w:ind w:left="2160"/>
      </w:pPr>
      <w:r>
        <w:t>DESC: The Loader must retrieve the Data Output Buffer (written in hex) from the source file.</w:t>
      </w:r>
    </w:p>
    <w:p w:rsidR="00E040D2" w:rsidRDefault="00E040D2" w:rsidP="00772CD5">
      <w:pPr>
        <w:ind w:left="2160"/>
      </w:pPr>
    </w:p>
    <w:p w:rsidR="00E040D2" w:rsidRDefault="00C8220B" w:rsidP="00772CD5">
      <w:pPr>
        <w:ind w:left="2160"/>
      </w:pPr>
      <w:r>
        <w:rPr>
          <w:b/>
        </w:rPr>
        <w:t>ID: L</w:t>
      </w:r>
      <w:r w:rsidR="00E040D2">
        <w:rPr>
          <w:b/>
        </w:rPr>
        <w:t>R 1.1.6</w:t>
      </w:r>
    </w:p>
    <w:p w:rsidR="00E040D2" w:rsidRDefault="00E040D2" w:rsidP="00772CD5">
      <w:pPr>
        <w:ind w:left="2160"/>
      </w:pPr>
      <w:r>
        <w:t>TITLE: Read Cards – Data Temporary Buffer</w:t>
      </w:r>
    </w:p>
    <w:p w:rsidR="00E040D2" w:rsidRDefault="00E040D2" w:rsidP="00772CD5">
      <w:pPr>
        <w:ind w:left="2160"/>
      </w:pPr>
      <w:r>
        <w:t>DESC: The Loader must retrieve the Data Temporary Buffer (written in hex) from the source file.</w:t>
      </w:r>
    </w:p>
    <w:p w:rsidR="00E040D2" w:rsidRDefault="00E040D2" w:rsidP="00772CD5">
      <w:pPr>
        <w:ind w:left="720"/>
      </w:pPr>
    </w:p>
    <w:p w:rsidR="00E040D2" w:rsidRDefault="00C8220B" w:rsidP="00772CD5">
      <w:pPr>
        <w:ind w:left="1440"/>
      </w:pPr>
      <w:r>
        <w:rPr>
          <w:b/>
        </w:rPr>
        <w:t>ID: L</w:t>
      </w:r>
      <w:r w:rsidR="00E040D2">
        <w:rPr>
          <w:b/>
        </w:rPr>
        <w:t>R 1.2</w:t>
      </w:r>
    </w:p>
    <w:p w:rsidR="00E040D2" w:rsidRDefault="00E040D2" w:rsidP="00772CD5">
      <w:pPr>
        <w:ind w:left="1440"/>
      </w:pPr>
      <w:r>
        <w:t>TITLE: Read Data</w:t>
      </w:r>
    </w:p>
    <w:p w:rsidR="005E2D40" w:rsidRDefault="00E040D2" w:rsidP="00772CD5">
      <w:pPr>
        <w:ind w:left="1440"/>
      </w:pPr>
      <w:r>
        <w:t xml:space="preserve">DESC: </w:t>
      </w:r>
      <w:r w:rsidR="005E2D40">
        <w:t>The Loader must read Words from the source file.</w:t>
      </w:r>
    </w:p>
    <w:p w:rsidR="005E2D40" w:rsidRDefault="005E2D40" w:rsidP="00772CD5">
      <w:pPr>
        <w:ind w:left="1440"/>
      </w:pPr>
      <w:r>
        <w:tab/>
      </w:r>
    </w:p>
    <w:p w:rsidR="005E2D40" w:rsidRDefault="005E2D40" w:rsidP="00772CD5">
      <w:pPr>
        <w:ind w:left="1440"/>
      </w:pPr>
      <w:r>
        <w:tab/>
      </w:r>
      <w:r w:rsidR="00C8220B">
        <w:rPr>
          <w:b/>
        </w:rPr>
        <w:t>ID: L</w:t>
      </w:r>
      <w:r>
        <w:rPr>
          <w:b/>
        </w:rPr>
        <w:t>R 1.2.1</w:t>
      </w:r>
    </w:p>
    <w:p w:rsidR="005E2D40" w:rsidRDefault="005E2D40" w:rsidP="00772CD5">
      <w:pPr>
        <w:ind w:left="1440"/>
      </w:pPr>
      <w:r>
        <w:tab/>
        <w:t>TITLE: Read from String</w:t>
      </w:r>
    </w:p>
    <w:p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rsidR="00BD33F4" w:rsidRDefault="00BD33F4" w:rsidP="00772CD5">
      <w:pPr>
        <w:ind w:left="720"/>
      </w:pPr>
    </w:p>
    <w:p w:rsidR="00017611" w:rsidRDefault="00C8220B" w:rsidP="00772CD5">
      <w:pPr>
        <w:ind w:left="720"/>
      </w:pPr>
      <w:r>
        <w:rPr>
          <w:b/>
        </w:rPr>
        <w:t>ID: L</w:t>
      </w:r>
      <w:r w:rsidR="00017611">
        <w:rPr>
          <w:b/>
        </w:rPr>
        <w:t>R 2</w:t>
      </w:r>
    </w:p>
    <w:p w:rsidR="00017611" w:rsidRDefault="00017611" w:rsidP="00772CD5">
      <w:pPr>
        <w:ind w:left="720"/>
      </w:pPr>
      <w:r>
        <w:t>TITLE: Load to Disk</w:t>
      </w:r>
    </w:p>
    <w:p w:rsidR="00017611" w:rsidRPr="002C643F" w:rsidRDefault="00017611" w:rsidP="00772CD5">
      <w:pPr>
        <w:ind w:left="720"/>
      </w:pPr>
      <w:r>
        <w:t xml:space="preserve">DESC: The Loader must load the programs from the file into the disk. </w:t>
      </w:r>
    </w:p>
    <w:p w:rsidR="00017611" w:rsidRDefault="00017611" w:rsidP="00772CD5">
      <w:pPr>
        <w:ind w:left="720"/>
        <w:rPr>
          <w:b/>
        </w:rPr>
      </w:pPr>
    </w:p>
    <w:p w:rsidR="00BD33F4" w:rsidRDefault="00C8220B" w:rsidP="00772CD5">
      <w:pPr>
        <w:ind w:left="720"/>
      </w:pPr>
      <w:r>
        <w:rPr>
          <w:b/>
        </w:rPr>
        <w:t>ID: L</w:t>
      </w:r>
      <w:r w:rsidR="00BD33F4">
        <w:rPr>
          <w:b/>
        </w:rPr>
        <w:t xml:space="preserve">R </w:t>
      </w:r>
      <w:r w:rsidR="00017611">
        <w:rPr>
          <w:b/>
        </w:rPr>
        <w:t>3</w:t>
      </w:r>
    </w:p>
    <w:p w:rsidR="002C643F" w:rsidRDefault="002C643F" w:rsidP="00772CD5">
      <w:pPr>
        <w:ind w:left="720"/>
      </w:pPr>
      <w:r>
        <w:t>TITLE: Read Sequence</w:t>
      </w:r>
    </w:p>
    <w:p w:rsidR="002C643F" w:rsidRDefault="002C643F" w:rsidP="00772CD5">
      <w:pPr>
        <w:ind w:left="720"/>
      </w:pPr>
      <w:r>
        <w:t>DESC: The Loader will first read the Control Card, the instructions, The Data Card, then the data</w:t>
      </w:r>
      <w:r w:rsidR="005E2D40">
        <w:t xml:space="preserve"> for each program</w:t>
      </w:r>
      <w:r>
        <w:t>.</w:t>
      </w:r>
    </w:p>
    <w:p w:rsidR="00E040D2" w:rsidRDefault="00E040D2" w:rsidP="00772CD5">
      <w:pPr>
        <w:ind w:left="720"/>
      </w:pPr>
    </w:p>
    <w:p w:rsidR="00E040D2" w:rsidRDefault="00C8220B" w:rsidP="00772CD5">
      <w:pPr>
        <w:ind w:left="720"/>
      </w:pPr>
      <w:r>
        <w:rPr>
          <w:b/>
        </w:rPr>
        <w:t>ID: L</w:t>
      </w:r>
      <w:r w:rsidR="00E040D2">
        <w:rPr>
          <w:b/>
        </w:rPr>
        <w:t xml:space="preserve">R </w:t>
      </w:r>
      <w:r w:rsidR="00017611">
        <w:rPr>
          <w:b/>
        </w:rPr>
        <w:t>4</w:t>
      </w:r>
    </w:p>
    <w:p w:rsidR="00E040D2" w:rsidRDefault="00E040D2" w:rsidP="00772CD5">
      <w:pPr>
        <w:ind w:left="720"/>
      </w:pPr>
      <w:r>
        <w:t>TITLE: Annotate PCB</w:t>
      </w:r>
    </w:p>
    <w:p w:rsidR="00E040D2" w:rsidRDefault="00E040D2" w:rsidP="00772CD5">
      <w:pPr>
        <w:ind w:left="720"/>
      </w:pPr>
      <w:r>
        <w:t>DESC: The Loader must fill in data to the PCB as it loads programs.</w:t>
      </w:r>
    </w:p>
    <w:p w:rsidR="00EA036A" w:rsidRDefault="00EA036A" w:rsidP="00EA036A">
      <w:pPr>
        <w:pStyle w:val="Heading3"/>
      </w:pPr>
      <w:bookmarkStart w:id="11" w:name="_Toc511794373"/>
      <w:r>
        <w:t>Scheduler</w:t>
      </w:r>
      <w:bookmarkEnd w:id="11"/>
    </w:p>
    <w:p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ed in the base-register (or program-counter) of the job). The Scheduler module must also use the Input/Output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rsidR="00C8220B" w:rsidRDefault="00C8220B" w:rsidP="00C8220B">
      <w:pPr>
        <w:rPr>
          <w:b/>
        </w:rPr>
      </w:pPr>
    </w:p>
    <w:p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rsidR="00C8220B" w:rsidRDefault="00C8220B" w:rsidP="00772CD5">
      <w:pPr>
        <w:ind w:left="720"/>
      </w:pPr>
      <w:r>
        <w:t xml:space="preserve">TITLE: </w:t>
      </w:r>
      <w:r w:rsidR="008963A8">
        <w:t>Determine Process Priority</w:t>
      </w:r>
    </w:p>
    <w:p w:rsidR="00C8220B" w:rsidRDefault="00C8220B" w:rsidP="00772CD5">
      <w:pPr>
        <w:ind w:left="720"/>
      </w:pPr>
      <w:r>
        <w:t xml:space="preserve">DESC: </w:t>
      </w:r>
      <w:r w:rsidR="008963A8">
        <w:t>The Scheduler must read the PCB to determine the process with the highest priority.</w:t>
      </w:r>
    </w:p>
    <w:p w:rsidR="008963A8" w:rsidRDefault="008963A8" w:rsidP="00772CD5">
      <w:pPr>
        <w:ind w:left="720"/>
      </w:pPr>
    </w:p>
    <w:p w:rsidR="008963A8" w:rsidRDefault="008963A8" w:rsidP="00772CD5">
      <w:pPr>
        <w:ind w:left="720"/>
      </w:pPr>
      <w:r>
        <w:rPr>
          <w:b/>
        </w:rPr>
        <w:t>ID: SR 2</w:t>
      </w:r>
    </w:p>
    <w:p w:rsidR="008963A8" w:rsidRDefault="008963A8" w:rsidP="00772CD5">
      <w:pPr>
        <w:ind w:left="720"/>
      </w:pPr>
      <w:r>
        <w:t>TITLE: Interpret PCB Data</w:t>
      </w:r>
    </w:p>
    <w:p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rsidR="008963A8" w:rsidRDefault="008963A8" w:rsidP="00772CD5">
      <w:pPr>
        <w:ind w:left="720"/>
      </w:pPr>
    </w:p>
    <w:p w:rsidR="008963A8" w:rsidRDefault="008963A8" w:rsidP="00772CD5">
      <w:pPr>
        <w:ind w:left="1440"/>
        <w:rPr>
          <w:b/>
        </w:rPr>
      </w:pPr>
      <w:r>
        <w:rPr>
          <w:b/>
        </w:rPr>
        <w:lastRenderedPageBreak/>
        <w:t>ID: SR 2.1</w:t>
      </w:r>
    </w:p>
    <w:p w:rsidR="008963A8" w:rsidRDefault="008963A8" w:rsidP="00772CD5">
      <w:pPr>
        <w:ind w:left="1440"/>
      </w:pPr>
      <w:r>
        <w:t>TITLE: Interpret PCB Data – Program Counter</w:t>
      </w:r>
    </w:p>
    <w:p w:rsidR="008963A8" w:rsidRDefault="008963A8" w:rsidP="00772CD5">
      <w:pPr>
        <w:ind w:left="1440"/>
      </w:pPr>
      <w:r>
        <w:t xml:space="preserve">DESC: The Scheduler must read the Program Counter to determine which Instruction will be the first Instruction to be loaded into the Registers. </w:t>
      </w:r>
    </w:p>
    <w:p w:rsidR="00BB59B0" w:rsidRDefault="00BB59B0" w:rsidP="00772CD5">
      <w:pPr>
        <w:ind w:left="1440"/>
      </w:pPr>
    </w:p>
    <w:p w:rsidR="00BB59B0" w:rsidRDefault="00BB59B0" w:rsidP="00772CD5">
      <w:pPr>
        <w:ind w:left="1440"/>
      </w:pPr>
      <w:r>
        <w:rPr>
          <w:b/>
        </w:rPr>
        <w:t>ID: SR 2.2</w:t>
      </w:r>
    </w:p>
    <w:p w:rsidR="00BB59B0" w:rsidRDefault="00BB59B0" w:rsidP="00772CD5">
      <w:pPr>
        <w:ind w:left="1440"/>
      </w:pPr>
      <w:r>
        <w:t>TITLE: Interpret PCB Data – Buffer Size</w:t>
      </w:r>
    </w:p>
    <w:p w:rsidR="00BB59B0" w:rsidRDefault="00BB59B0" w:rsidP="00772CD5">
      <w:pPr>
        <w:ind w:left="1440"/>
      </w:pPr>
      <w:r>
        <w:t>DESC: The Scheduler must determine the Input/Output buffer sizes of the loaded Process.</w:t>
      </w:r>
    </w:p>
    <w:p w:rsidR="00BB59B0" w:rsidRDefault="00BB59B0" w:rsidP="00772CD5">
      <w:pPr>
        <w:ind w:left="1440"/>
      </w:pPr>
    </w:p>
    <w:p w:rsidR="00BB59B0" w:rsidRDefault="00BB59B0" w:rsidP="00772CD5">
      <w:pPr>
        <w:ind w:left="2160"/>
      </w:pPr>
      <w:r>
        <w:rPr>
          <w:b/>
        </w:rPr>
        <w:t>ID: SR 2.2.1</w:t>
      </w:r>
    </w:p>
    <w:p w:rsidR="00BB59B0" w:rsidRDefault="00BB59B0" w:rsidP="00772CD5">
      <w:pPr>
        <w:ind w:left="2160"/>
      </w:pPr>
      <w:r>
        <w:t>TITLE: Reserve Buffer</w:t>
      </w:r>
    </w:p>
    <w:p w:rsidR="00BB59B0" w:rsidRDefault="00BB59B0" w:rsidP="00772CD5">
      <w:pPr>
        <w:ind w:left="2160"/>
      </w:pPr>
      <w:r>
        <w:t>DESC: The Scheduler must reserve the appropriate amount of buffer within the RAM for the loaded Process.</w:t>
      </w:r>
    </w:p>
    <w:p w:rsidR="0051151E" w:rsidRDefault="0051151E" w:rsidP="00772CD5">
      <w:pPr>
        <w:ind w:left="720"/>
      </w:pPr>
    </w:p>
    <w:p w:rsidR="0051151E" w:rsidRDefault="0051151E" w:rsidP="00772CD5">
      <w:pPr>
        <w:ind w:left="720"/>
      </w:pPr>
      <w:r>
        <w:rPr>
          <w:b/>
        </w:rPr>
        <w:t>ID: SR 3</w:t>
      </w:r>
    </w:p>
    <w:p w:rsidR="0051151E" w:rsidRDefault="0051151E" w:rsidP="00772CD5">
      <w:pPr>
        <w:ind w:left="720"/>
      </w:pPr>
      <w:r>
        <w:t xml:space="preserve">TITLE: Load the Process into RAM </w:t>
      </w:r>
    </w:p>
    <w:p w:rsidR="008963A8" w:rsidRDefault="0051151E" w:rsidP="00772CD5">
      <w:pPr>
        <w:ind w:left="720"/>
      </w:pPr>
      <w:r>
        <w:t>DESC: The Scheduler must load the process of the highest priority into RAM</w:t>
      </w:r>
      <w:r w:rsidR="009903B1">
        <w:t xml:space="preserve"> using the Ready Queue and PCB</w:t>
      </w:r>
      <w:r>
        <w:t>.</w:t>
      </w:r>
    </w:p>
    <w:p w:rsidR="0051151E" w:rsidRDefault="0051151E" w:rsidP="00772CD5">
      <w:pPr>
        <w:ind w:left="720"/>
      </w:pPr>
    </w:p>
    <w:p w:rsidR="0051151E" w:rsidRDefault="008B7767" w:rsidP="00772CD5">
      <w:pPr>
        <w:ind w:left="720"/>
      </w:pPr>
      <w:r>
        <w:rPr>
          <w:b/>
        </w:rPr>
        <w:t>ID: SR 4</w:t>
      </w:r>
    </w:p>
    <w:p w:rsidR="0051151E" w:rsidRDefault="0051151E" w:rsidP="00772CD5">
      <w:pPr>
        <w:ind w:left="720"/>
      </w:pPr>
      <w:r>
        <w:t>TITLE: Annotate PCB</w:t>
      </w:r>
    </w:p>
    <w:p w:rsidR="0051151E" w:rsidRDefault="0051151E" w:rsidP="00772CD5">
      <w:pPr>
        <w:ind w:left="720"/>
      </w:pPr>
      <w:r>
        <w:t xml:space="preserve">DESC: </w:t>
      </w:r>
      <w:r w:rsidR="008B7767">
        <w:t>The Scheduler will l</w:t>
      </w:r>
      <w:r>
        <w:t>oad the status changes in the PCB.</w:t>
      </w:r>
    </w:p>
    <w:p w:rsidR="00EA036A" w:rsidRDefault="00EA036A" w:rsidP="00EA036A">
      <w:pPr>
        <w:pStyle w:val="Heading3"/>
      </w:pPr>
      <w:bookmarkStart w:id="12" w:name="_Toc511794374"/>
      <w:r>
        <w:t>Dispatcher</w:t>
      </w:r>
      <w:bookmarkEnd w:id="12"/>
    </w:p>
    <w:p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rsidR="00C8220B" w:rsidRDefault="00C8220B" w:rsidP="00C8220B">
      <w:pPr>
        <w:rPr>
          <w:b/>
        </w:rPr>
      </w:pPr>
    </w:p>
    <w:p w:rsidR="00A26169" w:rsidRDefault="00C8220B" w:rsidP="00772CD5">
      <w:pPr>
        <w:ind w:left="720"/>
      </w:pPr>
      <w:r w:rsidRPr="00C8220B">
        <w:rPr>
          <w:b/>
        </w:rPr>
        <w:t>ID: Dispatcher Requirement (</w:t>
      </w:r>
      <w:r w:rsidR="005E5B15" w:rsidRPr="00C8220B">
        <w:rPr>
          <w:b/>
        </w:rPr>
        <w:t>D</w:t>
      </w:r>
      <w:r w:rsidRPr="00C8220B">
        <w:rPr>
          <w:b/>
        </w:rPr>
        <w:t>i</w:t>
      </w:r>
      <w:r w:rsidR="005E5B15" w:rsidRPr="00C8220B">
        <w:rPr>
          <w:b/>
        </w:rPr>
        <w:t>R</w:t>
      </w:r>
      <w:r w:rsidRPr="00C8220B">
        <w:rPr>
          <w:b/>
        </w:rPr>
        <w:t>)</w:t>
      </w:r>
      <w:r w:rsidR="005E5B15" w:rsidRPr="00C8220B">
        <w:rPr>
          <w:b/>
        </w:rPr>
        <w:t xml:space="preserve"> 1</w:t>
      </w:r>
    </w:p>
    <w:p w:rsidR="00C8220B" w:rsidRDefault="00C8220B" w:rsidP="00772CD5">
      <w:pPr>
        <w:ind w:left="720"/>
      </w:pPr>
      <w:r>
        <w:t>TITLE:</w:t>
      </w:r>
      <w:r w:rsidR="0051151E">
        <w:t xml:space="preserve"> </w:t>
      </w:r>
      <w:r w:rsidR="008B7767">
        <w:t>Load the Process</w:t>
      </w:r>
    </w:p>
    <w:p w:rsidR="00C8220B" w:rsidRDefault="00C8220B" w:rsidP="00772CD5">
      <w:pPr>
        <w:ind w:left="720"/>
      </w:pPr>
      <w:r>
        <w:t>DESC:</w:t>
      </w:r>
      <w:r w:rsidR="008B7767">
        <w:t xml:space="preserve"> The Dispatcher must load the Process into the appropriate Register.</w:t>
      </w:r>
    </w:p>
    <w:p w:rsidR="005D52F6" w:rsidRDefault="005D52F6" w:rsidP="005D52F6">
      <w:pPr>
        <w:pStyle w:val="Heading3"/>
      </w:pPr>
      <w:bookmarkStart w:id="13" w:name="_Toc511794375"/>
      <w:r>
        <w:t>Memory</w:t>
      </w:r>
      <w:bookmarkEnd w:id="13"/>
    </w:p>
    <w:p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rsidR="00C8220B" w:rsidRDefault="00C8220B" w:rsidP="00C8220B">
      <w:pPr>
        <w:rPr>
          <w:b/>
        </w:rPr>
      </w:pPr>
    </w:p>
    <w:p w:rsidR="00C8220B" w:rsidRDefault="00C8220B" w:rsidP="00772CD5">
      <w:pPr>
        <w:ind w:left="720"/>
      </w:pPr>
      <w:r>
        <w:rPr>
          <w:b/>
        </w:rPr>
        <w:t>ID: MR 4</w:t>
      </w:r>
    </w:p>
    <w:p w:rsidR="00C8220B" w:rsidRDefault="00C8220B" w:rsidP="00772CD5">
      <w:pPr>
        <w:ind w:left="720"/>
      </w:pPr>
      <w:r>
        <w:t xml:space="preserve">TITLE: </w:t>
      </w:r>
      <w:r w:rsidR="0014730B">
        <w:t>RAM Access</w:t>
      </w:r>
    </w:p>
    <w:p w:rsidR="00C8220B" w:rsidRDefault="00C8220B" w:rsidP="00772CD5">
      <w:pPr>
        <w:ind w:left="720"/>
      </w:pPr>
      <w:r>
        <w:t>DESC:</w:t>
      </w:r>
      <w:r w:rsidR="0014730B">
        <w:t xml:space="preserve"> The RAM must be accessible </w:t>
      </w:r>
      <w:r w:rsidR="002B78EE">
        <w:t xml:space="preserve">only </w:t>
      </w:r>
      <w:r w:rsidR="0014730B">
        <w:t>via physical address.</w:t>
      </w:r>
    </w:p>
    <w:p w:rsidR="0014730B" w:rsidRDefault="0014730B" w:rsidP="00772CD5">
      <w:pPr>
        <w:ind w:left="720"/>
      </w:pPr>
    </w:p>
    <w:p w:rsidR="0014730B" w:rsidRDefault="0014730B" w:rsidP="00772CD5">
      <w:pPr>
        <w:ind w:left="720"/>
      </w:pPr>
      <w:r>
        <w:rPr>
          <w:b/>
        </w:rPr>
        <w:t>ID: MR 5</w:t>
      </w:r>
    </w:p>
    <w:p w:rsidR="0014730B" w:rsidRDefault="0014730B" w:rsidP="00772CD5">
      <w:pPr>
        <w:ind w:left="720"/>
      </w:pPr>
      <w:r>
        <w:t>TITLE: RAM Read</w:t>
      </w:r>
    </w:p>
    <w:p w:rsidR="0014730B" w:rsidRDefault="0014730B" w:rsidP="00772CD5">
      <w:pPr>
        <w:ind w:left="720"/>
      </w:pPr>
      <w:r>
        <w:t>DESC: The RAM must be readable at a given physical address.</w:t>
      </w:r>
    </w:p>
    <w:p w:rsidR="0014730B" w:rsidRDefault="0014730B" w:rsidP="00772CD5">
      <w:pPr>
        <w:ind w:left="720"/>
      </w:pPr>
    </w:p>
    <w:p w:rsidR="0014730B" w:rsidRDefault="0014730B" w:rsidP="00772CD5">
      <w:pPr>
        <w:ind w:left="720"/>
      </w:pPr>
      <w:r>
        <w:rPr>
          <w:b/>
        </w:rPr>
        <w:t>ID: MR 6</w:t>
      </w:r>
    </w:p>
    <w:p w:rsidR="0014730B" w:rsidRDefault="0014730B" w:rsidP="00772CD5">
      <w:pPr>
        <w:ind w:left="720"/>
      </w:pPr>
      <w:r>
        <w:t>TITLE: RAM Write</w:t>
      </w:r>
    </w:p>
    <w:p w:rsidR="0014730B" w:rsidRPr="0014730B" w:rsidRDefault="0014730B" w:rsidP="00772CD5">
      <w:pPr>
        <w:ind w:left="720"/>
      </w:pPr>
      <w:r>
        <w:t>DESC: The RAM must be writable at a given physical address.</w:t>
      </w:r>
    </w:p>
    <w:p w:rsidR="005D52F6" w:rsidRDefault="005D52F6" w:rsidP="005D52F6">
      <w:pPr>
        <w:pStyle w:val="Heading3"/>
      </w:pPr>
      <w:bookmarkStart w:id="14" w:name="_Toc511794376"/>
      <w:r>
        <w:lastRenderedPageBreak/>
        <w:t>Effective-Address</w:t>
      </w:r>
      <w:bookmarkEnd w:id="14"/>
    </w:p>
    <w:p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 xml:space="preserve">EA = C(base-reg)+ D; // D is the 16-bit offset or displacement </w:t>
      </w:r>
    </w:p>
    <w:p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C(base-reg) + C(I-reg) + D;</w:t>
      </w:r>
    </w:p>
    <w:p w:rsidR="00356D07" w:rsidRDefault="00356D07" w:rsidP="00356D07">
      <w:pPr>
        <w:rPr>
          <w:b/>
        </w:rPr>
      </w:pPr>
    </w:p>
    <w:p w:rsidR="00356D07" w:rsidRDefault="00356D07" w:rsidP="00772CD5">
      <w:pPr>
        <w:ind w:left="720"/>
      </w:pPr>
      <w:r>
        <w:rPr>
          <w:b/>
        </w:rPr>
        <w:t>ID: Effective-Address Requirement (ER) 1</w:t>
      </w:r>
    </w:p>
    <w:p w:rsidR="00356D07" w:rsidRDefault="00356D07" w:rsidP="00772CD5">
      <w:pPr>
        <w:ind w:left="720"/>
      </w:pPr>
      <w:r>
        <w:t xml:space="preserve">TITLE: </w:t>
      </w:r>
      <w:r w:rsidR="00367B5D">
        <w:t>Convert Process Address</w:t>
      </w:r>
    </w:p>
    <w:p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rsidR="005D52F6" w:rsidRDefault="005D52F6" w:rsidP="005D52F6">
      <w:pPr>
        <w:pStyle w:val="Heading3"/>
      </w:pPr>
      <w:bookmarkStart w:id="15" w:name="_Toc511794377"/>
      <w:r>
        <w:t>Fetch</w:t>
      </w:r>
      <w:bookmarkEnd w:id="15"/>
    </w:p>
    <w:p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rsidR="00356D07" w:rsidRDefault="00356D07" w:rsidP="00356D07"/>
    <w:p w:rsidR="00930AD7" w:rsidRDefault="00930AD7" w:rsidP="00772CD5">
      <w:pPr>
        <w:ind w:left="720"/>
      </w:pPr>
      <w:r>
        <w:rPr>
          <w:b/>
        </w:rPr>
        <w:t>ID: Fetch Requirement (FR) 1</w:t>
      </w:r>
    </w:p>
    <w:p w:rsidR="00930AD7" w:rsidRDefault="00930AD7" w:rsidP="00772CD5">
      <w:pPr>
        <w:ind w:left="720"/>
      </w:pPr>
      <w:r>
        <w:t xml:space="preserve">TITLE: </w:t>
      </w:r>
      <w:r w:rsidR="00932C9A">
        <w:t>Fill Registers</w:t>
      </w:r>
    </w:p>
    <w:p w:rsidR="00930AD7" w:rsidRDefault="00930AD7" w:rsidP="00772CD5">
      <w:pPr>
        <w:ind w:left="720"/>
      </w:pPr>
      <w:r>
        <w:t>DESC:</w:t>
      </w:r>
      <w:r w:rsidR="00932C9A">
        <w:t xml:space="preserve"> The CPU must Fetch instructions as needed to ensure continuous operation.</w:t>
      </w:r>
    </w:p>
    <w:p w:rsidR="00932C9A" w:rsidRDefault="00932C9A" w:rsidP="00772CD5">
      <w:pPr>
        <w:ind w:left="720"/>
      </w:pPr>
    </w:p>
    <w:p w:rsidR="00932C9A" w:rsidRDefault="00932C9A" w:rsidP="00772CD5">
      <w:pPr>
        <w:ind w:left="720"/>
      </w:pPr>
      <w:r>
        <w:rPr>
          <w:b/>
        </w:rPr>
        <w:t>ID: FR 2</w:t>
      </w:r>
    </w:p>
    <w:p w:rsidR="00932C9A" w:rsidRDefault="00932C9A" w:rsidP="00772CD5">
      <w:pPr>
        <w:ind w:left="720"/>
      </w:pPr>
      <w:r>
        <w:t>TITLE: Read CPU’s PC</w:t>
      </w:r>
    </w:p>
    <w:p w:rsidR="00932C9A" w:rsidRDefault="00932C9A" w:rsidP="00772CD5">
      <w:pPr>
        <w:ind w:left="720"/>
      </w:pPr>
      <w:r>
        <w:t>DESC: The Fetch mechanism must interpret the CPU’s Program Counter (PC) to ensure that the correct instructions are read into the registers.</w:t>
      </w:r>
    </w:p>
    <w:p w:rsidR="00932C9A" w:rsidRDefault="00932C9A" w:rsidP="00772CD5">
      <w:pPr>
        <w:ind w:left="720"/>
      </w:pPr>
    </w:p>
    <w:p w:rsidR="00932C9A" w:rsidRDefault="00932C9A" w:rsidP="00772CD5">
      <w:pPr>
        <w:ind w:left="720"/>
      </w:pPr>
      <w:r>
        <w:rPr>
          <w:b/>
        </w:rPr>
        <w:t>ID: FR 3</w:t>
      </w:r>
    </w:p>
    <w:p w:rsidR="00932C9A" w:rsidRDefault="00932C9A" w:rsidP="00772CD5">
      <w:pPr>
        <w:ind w:left="720"/>
      </w:pPr>
      <w:r>
        <w:t>TITLE: Interpret PC</w:t>
      </w:r>
    </w:p>
    <w:p w:rsidR="00932C9A" w:rsidRPr="00932C9A" w:rsidRDefault="00932C9A" w:rsidP="00772CD5">
      <w:pPr>
        <w:ind w:left="720"/>
      </w:pPr>
      <w:r>
        <w:t>DESC: The Fetch mechanism must work with the Effective-Address mechanism to ensure that the program’s logical PC is interpreted into a usable physical address.</w:t>
      </w:r>
    </w:p>
    <w:p w:rsidR="005D52F6" w:rsidRDefault="005D52F6" w:rsidP="005D52F6">
      <w:pPr>
        <w:pStyle w:val="Heading3"/>
      </w:pPr>
      <w:bookmarkStart w:id="16" w:name="_Toc511794378"/>
      <w:r>
        <w:t>Decode</w:t>
      </w:r>
      <w:bookmarkEnd w:id="16"/>
    </w:p>
    <w:p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rsidR="00930AD7" w:rsidRDefault="00930AD7" w:rsidP="00930AD7"/>
    <w:p w:rsidR="00930AD7" w:rsidRDefault="00930AD7" w:rsidP="00772CD5">
      <w:pPr>
        <w:ind w:left="720"/>
      </w:pPr>
      <w:r>
        <w:rPr>
          <w:b/>
        </w:rPr>
        <w:t>ID: Decode Requirement (DeR) 1</w:t>
      </w:r>
    </w:p>
    <w:p w:rsidR="00930AD7" w:rsidRDefault="00930AD7" w:rsidP="00772CD5">
      <w:pPr>
        <w:ind w:left="720"/>
      </w:pPr>
      <w:r>
        <w:t xml:space="preserve">TITLE: </w:t>
      </w:r>
      <w:r w:rsidR="00932C9A">
        <w:t>Interpret Instructions</w:t>
      </w:r>
    </w:p>
    <w:p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rsidR="00932C9A" w:rsidRDefault="00932C9A" w:rsidP="00772CD5">
      <w:pPr>
        <w:ind w:left="720"/>
      </w:pPr>
    </w:p>
    <w:p w:rsidR="00932C9A" w:rsidRDefault="00932C9A" w:rsidP="00772CD5">
      <w:pPr>
        <w:ind w:left="720"/>
      </w:pPr>
      <w:r>
        <w:rPr>
          <w:b/>
        </w:rPr>
        <w:t>ID: DeR 2</w:t>
      </w:r>
    </w:p>
    <w:p w:rsidR="00932C9A" w:rsidRDefault="00932C9A" w:rsidP="00772CD5">
      <w:pPr>
        <w:ind w:left="720"/>
      </w:pPr>
      <w:r>
        <w:t>TITLE: Relay Instructions</w:t>
      </w:r>
    </w:p>
    <w:p w:rsidR="00932C9A" w:rsidRPr="00932C9A" w:rsidRDefault="00932C9A" w:rsidP="00772CD5">
      <w:pPr>
        <w:ind w:left="720"/>
      </w:pPr>
      <w:r>
        <w:t>DESC: The Decoder must relay operable Instructions to the Execute mechanism.</w:t>
      </w:r>
    </w:p>
    <w:p w:rsidR="005D52F6" w:rsidRDefault="005D52F6" w:rsidP="005D52F6">
      <w:pPr>
        <w:pStyle w:val="Heading3"/>
      </w:pPr>
      <w:bookmarkStart w:id="17" w:name="_Toc511794379"/>
      <w:r>
        <w:t>Execute</w:t>
      </w:r>
      <w:bookmarkEnd w:id="17"/>
    </w:p>
    <w:p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rsidR="00930AD7" w:rsidRDefault="00930AD7" w:rsidP="00930AD7"/>
    <w:p w:rsidR="00930AD7" w:rsidRDefault="00930AD7" w:rsidP="00772CD5">
      <w:pPr>
        <w:ind w:left="720"/>
      </w:pPr>
      <w:r>
        <w:rPr>
          <w:b/>
        </w:rPr>
        <w:t>ID: Execute Requirement (XR) 1</w:t>
      </w:r>
    </w:p>
    <w:p w:rsidR="00930AD7" w:rsidRDefault="00930AD7" w:rsidP="00772CD5">
      <w:pPr>
        <w:ind w:left="720"/>
      </w:pPr>
      <w:r>
        <w:t xml:space="preserve">TITLE: </w:t>
      </w:r>
      <w:r w:rsidR="007458E2">
        <w:t>Execute</w:t>
      </w:r>
    </w:p>
    <w:p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rsidR="00BF113B" w:rsidRDefault="0045205D">
      <w:pPr>
        <w:pStyle w:val="Heading2"/>
      </w:pPr>
      <w:bookmarkStart w:id="18" w:name="_Toc511794380"/>
      <w:r>
        <w:t>CPU</w:t>
      </w:r>
      <w:bookmarkEnd w:id="18"/>
    </w:p>
    <w:p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rsidR="0045205D" w:rsidRPr="0045205D" w:rsidRDefault="0045205D" w:rsidP="0045205D">
      <w:pPr>
        <w:pStyle w:val="Heading3"/>
        <w:ind w:left="720" w:hanging="720"/>
      </w:pPr>
      <w:bookmarkStart w:id="19" w:name="_Toc511794381"/>
      <w:r>
        <w:t>DMA-Channel</w:t>
      </w:r>
      <w:bookmarkEnd w:id="19"/>
      <w:r w:rsidRPr="0045205D">
        <w:rPr>
          <w:sz w:val="22"/>
          <w:szCs w:val="22"/>
        </w:rPr>
        <w:t xml:space="preserve"> </w:t>
      </w:r>
    </w:p>
    <w:p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rsidR="0045205D" w:rsidRPr="00BB5822" w:rsidRDefault="0045205D" w:rsidP="0045205D">
      <w:pPr>
        <w:pStyle w:val="Default"/>
        <w:ind w:left="1440"/>
        <w:rPr>
          <w:rStyle w:val="SubtleReference"/>
        </w:rPr>
      </w:pPr>
      <w:r w:rsidRPr="00BB5822">
        <w:rPr>
          <w:rStyle w:val="SubtleReference"/>
        </w:rPr>
        <w:t xml:space="preserve">Read(ch, next(p_rec), buf[next_io]); </w:t>
      </w:r>
    </w:p>
    <w:p w:rsidR="0045205D" w:rsidRPr="00BB5822" w:rsidRDefault="0045205D" w:rsidP="0045205D">
      <w:pPr>
        <w:pStyle w:val="Default"/>
        <w:ind w:left="1440"/>
        <w:rPr>
          <w:rStyle w:val="SubtleReference"/>
        </w:rPr>
      </w:pPr>
      <w:r w:rsidRPr="00BB5822">
        <w:rPr>
          <w:rStyle w:val="SubtleReference"/>
        </w:rPr>
        <w:t xml:space="preserve">Write(ch, next(p_rec), buf[next_io]); </w:t>
      </w:r>
    </w:p>
    <w:p w:rsidR="0045205D" w:rsidRPr="00BB5822" w:rsidRDefault="0045205D" w:rsidP="0045205D">
      <w:pPr>
        <w:pStyle w:val="Default"/>
        <w:ind w:left="720"/>
        <w:rPr>
          <w:rStyle w:val="SubtleReference"/>
        </w:rPr>
      </w:pPr>
      <w:r w:rsidRPr="00BB5822">
        <w:rPr>
          <w:rStyle w:val="SubtleReference"/>
        </w:rPr>
        <w:t xml:space="preserve">where ch is the channel or DMA controller, p_rec is the RAM address of the physical data to be transferred, and buf is the starting address of a RAM buffer into/from which the data is to be transferred. </w:t>
      </w:r>
    </w:p>
    <w:p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rsidR="0045205D" w:rsidRDefault="00A2345D" w:rsidP="00046D55">
      <w:pPr>
        <w:pStyle w:val="Default"/>
        <w:jc w:val="center"/>
      </w:pPr>
      <w:r>
        <w:rPr>
          <w:noProof/>
        </w:rPr>
        <w:lastRenderedPageBreak/>
        <mc:AlternateContent>
          <mc:Choice Requires="wps">
            <w:drawing>
              <wp:inline distT="0" distB="0" distL="0" distR="0">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rsidR="00171377" w:rsidRPr="00046D55" w:rsidRDefault="00171377"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rsidR="00171377" w:rsidRPr="0045205D" w:rsidRDefault="0017137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rsidR="00171377" w:rsidRPr="00046D55" w:rsidRDefault="00171377" w:rsidP="00046D55">
                      <w:pPr>
                        <w:rPr>
                          <w:i/>
                        </w:rPr>
                      </w:pPr>
                      <w:r w:rsidRPr="0045205D">
                        <w:rPr>
                          <w:i/>
                        </w:rPr>
                        <w:t>}</w:t>
                      </w:r>
                    </w:p>
                  </w:txbxContent>
                </v:textbox>
                <w10:anchorlock/>
              </v:shape>
            </w:pict>
          </mc:Fallback>
        </mc:AlternateContent>
      </w:r>
    </w:p>
    <w:p w:rsidR="00046D55" w:rsidRDefault="00046D55" w:rsidP="00046D55">
      <w:pPr>
        <w:pStyle w:val="Caption"/>
        <w:jc w:val="center"/>
        <w:rPr>
          <w:szCs w:val="22"/>
        </w:rPr>
      </w:pPr>
      <w:bookmarkStart w:id="20" w:name="_Toc509786198"/>
      <w:r>
        <w:t xml:space="preserve">Figure </w:t>
      </w:r>
      <w:r w:rsidR="00D5036B">
        <w:fldChar w:fldCharType="begin"/>
      </w:r>
      <w:r w:rsidR="00D5036B">
        <w:instrText xml:space="preserve"> SEQ Figure \* ARABIC </w:instrText>
      </w:r>
      <w:r w:rsidR="00D5036B">
        <w:fldChar w:fldCharType="separate"/>
      </w:r>
      <w:r w:rsidR="00451D78">
        <w:rPr>
          <w:noProof/>
        </w:rPr>
        <w:t>4</w:t>
      </w:r>
      <w:r w:rsidR="00D5036B">
        <w:rPr>
          <w:noProof/>
        </w:rPr>
        <w:fldChar w:fldCharType="end"/>
      </w:r>
      <w:r w:rsidR="00524552">
        <w:t xml:space="preserve"> Heart of the DMA-channel module/thread (provided by Dr. Bobbie).</w:t>
      </w:r>
      <w:bookmarkEnd w:id="20"/>
    </w:p>
    <w:p w:rsidR="00046D55" w:rsidRPr="0045205D" w:rsidRDefault="00046D55" w:rsidP="00046D55">
      <w:pPr>
        <w:pStyle w:val="Default"/>
        <w:jc w:val="center"/>
        <w:rPr>
          <w:sz w:val="20"/>
          <w:szCs w:val="22"/>
        </w:rPr>
      </w:pPr>
    </w:p>
    <w:p w:rsidR="0045205D" w:rsidRDefault="0045205D" w:rsidP="0045205D">
      <w:pPr>
        <w:pStyle w:val="Heading3"/>
      </w:pPr>
      <w:bookmarkStart w:id="21" w:name="_Toc511794382"/>
      <w:r>
        <w:t>ComputeOnly</w:t>
      </w:r>
      <w:bookmarkEnd w:id="21"/>
    </w:p>
    <w:p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71377"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rsidR="00171377"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rsidR="00171377" w:rsidRPr="0045205D"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046D55" w:rsidRDefault="0017137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rsidR="00171377" w:rsidRPr="0045205D" w:rsidRDefault="0017137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rsidR="00171377"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rsidR="00171377"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rsidR="00171377" w:rsidRPr="0045205D" w:rsidRDefault="0017137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rsidR="00171377" w:rsidRPr="0045205D" w:rsidRDefault="0017137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45205D" w:rsidRDefault="0017137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rsidR="00171377" w:rsidRPr="00046D55" w:rsidRDefault="0017137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rsidR="00046D55" w:rsidRDefault="00046D55" w:rsidP="00046D55">
      <w:pPr>
        <w:pStyle w:val="Caption"/>
        <w:jc w:val="center"/>
        <w:rPr>
          <w:szCs w:val="22"/>
        </w:rPr>
      </w:pPr>
      <w:bookmarkStart w:id="22" w:name="_Toc509786199"/>
      <w:r>
        <w:t xml:space="preserve">Figure </w:t>
      </w:r>
      <w:r w:rsidR="00D5036B">
        <w:fldChar w:fldCharType="begin"/>
      </w:r>
      <w:r w:rsidR="00D5036B">
        <w:instrText xml:space="preserve"> SEQ Figure \* ARABIC </w:instrText>
      </w:r>
      <w:r w:rsidR="00D5036B">
        <w:fldChar w:fldCharType="separate"/>
      </w:r>
      <w:r w:rsidR="00451D78">
        <w:rPr>
          <w:noProof/>
        </w:rPr>
        <w:t>5</w:t>
      </w:r>
      <w:r w:rsidR="00D5036B">
        <w:rPr>
          <w:noProof/>
        </w:rPr>
        <w:fldChar w:fldCharType="end"/>
      </w:r>
      <w:r w:rsidR="007011EC">
        <w:t xml:space="preserve"> Overview of the CPU’s execution (provided by Dr. Bobbie).</w:t>
      </w:r>
      <w:bookmarkEnd w:id="22"/>
    </w:p>
    <w:p w:rsidR="00046D55" w:rsidRDefault="00046D55" w:rsidP="00253D50"/>
    <w:p w:rsidR="00253D50" w:rsidRDefault="00253D50" w:rsidP="00772CD5">
      <w:pPr>
        <w:ind w:left="720"/>
      </w:pPr>
      <w:r>
        <w:rPr>
          <w:b/>
        </w:rPr>
        <w:t>ID: CPU Requirement (CR) 1</w:t>
      </w:r>
    </w:p>
    <w:p w:rsidR="00253D50" w:rsidRDefault="00253D50" w:rsidP="00772CD5">
      <w:pPr>
        <w:ind w:left="720"/>
      </w:pPr>
      <w:r>
        <w:t xml:space="preserve">TITLE: </w:t>
      </w:r>
      <w:r w:rsidR="00575103">
        <w:t>Execute Instructions</w:t>
      </w:r>
    </w:p>
    <w:p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rsidR="00253D50" w:rsidRDefault="00253D50" w:rsidP="00772CD5">
      <w:pPr>
        <w:pStyle w:val="Default"/>
        <w:ind w:left="720"/>
        <w:rPr>
          <w:sz w:val="20"/>
          <w:szCs w:val="22"/>
        </w:rPr>
      </w:pPr>
    </w:p>
    <w:p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rsidR="00171377" w:rsidRPr="0045205D" w:rsidRDefault="0017137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71377" w:rsidRPr="0045205D" w:rsidRDefault="0017137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71377" w:rsidRDefault="00171377"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rsidR="00171377" w:rsidRPr="0045205D" w:rsidRDefault="0017137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rsidR="00171377" w:rsidRPr="0045205D" w:rsidRDefault="0017137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rsidR="00171377" w:rsidRPr="0045205D" w:rsidRDefault="0017137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rsidR="00171377" w:rsidRPr="0045205D" w:rsidRDefault="0017137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rsidR="00171377" w:rsidRDefault="00171377" w:rsidP="00524552">
                      <w:pPr>
                        <w:rPr>
                          <w:rFonts w:cs="Arial"/>
                        </w:rPr>
                      </w:pPr>
                      <w:r w:rsidRPr="0045205D">
                        <w:rPr>
                          <w:i/>
                        </w:rPr>
                        <w:t>}</w:t>
                      </w:r>
                    </w:p>
                  </w:txbxContent>
                </v:textbox>
                <w10:anchorlock/>
              </v:shape>
            </w:pict>
          </mc:Fallback>
        </mc:AlternateContent>
      </w:r>
    </w:p>
    <w:p w:rsidR="00524552" w:rsidRDefault="00524552" w:rsidP="00524552">
      <w:pPr>
        <w:pStyle w:val="Caption"/>
        <w:jc w:val="center"/>
      </w:pPr>
      <w:bookmarkStart w:id="23" w:name="_Toc509786200"/>
      <w:r>
        <w:t xml:space="preserve">Figure </w:t>
      </w:r>
      <w:r w:rsidR="00D5036B">
        <w:fldChar w:fldCharType="begin"/>
      </w:r>
      <w:r w:rsidR="00D5036B">
        <w:instrText xml:space="preserve"> SEQ Figure \* ARABIC </w:instrText>
      </w:r>
      <w:r w:rsidR="00D5036B">
        <w:fldChar w:fldCharType="separate"/>
      </w:r>
      <w:r w:rsidR="00451D78">
        <w:rPr>
          <w:noProof/>
        </w:rPr>
        <w:t>6</w:t>
      </w:r>
      <w:r w:rsidR="00D5036B">
        <w:rPr>
          <w:noProof/>
        </w:rPr>
        <w:fldChar w:fldCharType="end"/>
      </w:r>
      <w:r>
        <w:t xml:space="preserve"> The </w:t>
      </w:r>
      <w:r w:rsidR="00134F6E">
        <w:t xml:space="preserve">suggested </w:t>
      </w:r>
      <w:r>
        <w:t>structure of the PCB (provided by Dr. Bobbie).</w:t>
      </w:r>
      <w:bookmarkEnd w:id="23"/>
    </w:p>
    <w:p w:rsidR="00524552" w:rsidRPr="00524552" w:rsidRDefault="00524552" w:rsidP="00524552"/>
    <w:p w:rsidR="00004598" w:rsidRDefault="00253D50" w:rsidP="00772CD5">
      <w:pPr>
        <w:ind w:left="720"/>
      </w:pPr>
      <w:r>
        <w:rPr>
          <w:b/>
        </w:rPr>
        <w:t>ID: PCB Requirement (PR) 1</w:t>
      </w:r>
    </w:p>
    <w:p w:rsidR="00253D50" w:rsidRDefault="00253D50" w:rsidP="00772CD5">
      <w:pPr>
        <w:ind w:left="720"/>
      </w:pPr>
      <w:r>
        <w:t>TITLE: PCB</w:t>
      </w:r>
    </w:p>
    <w:p w:rsidR="00253D50" w:rsidRDefault="00253D50" w:rsidP="00772CD5">
      <w:pPr>
        <w:ind w:left="720"/>
      </w:pPr>
      <w:r>
        <w:t>DESC: The system must have a Process Control Board (PCB) that stores and organizes information about running processes.</w:t>
      </w:r>
    </w:p>
    <w:p w:rsidR="00575103" w:rsidRDefault="00575103" w:rsidP="00772CD5">
      <w:pPr>
        <w:ind w:left="720"/>
      </w:pPr>
    </w:p>
    <w:p w:rsidR="00575103" w:rsidRDefault="00575103" w:rsidP="00772CD5">
      <w:pPr>
        <w:ind w:left="720"/>
      </w:pPr>
      <w:r>
        <w:rPr>
          <w:b/>
        </w:rPr>
        <w:t>ID: PR 2</w:t>
      </w:r>
    </w:p>
    <w:p w:rsidR="00575103" w:rsidRDefault="00575103" w:rsidP="00772CD5">
      <w:pPr>
        <w:ind w:left="720"/>
      </w:pPr>
      <w:r>
        <w:t>TITLE: PCB Availability</w:t>
      </w:r>
    </w:p>
    <w:p w:rsidR="00134F6E" w:rsidRPr="00134F6E" w:rsidRDefault="00575103" w:rsidP="00D5036B">
      <w:pPr>
        <w:ind w:left="720"/>
      </w:pPr>
      <w:r>
        <w:t>DESC: The PCB must be made available to be edited or read by the Loader, Scheduler, Dispatcher, Fetch mechanism, and Effective-Address mechanism.</w:t>
      </w:r>
    </w:p>
    <w:p w:rsidR="004C0F51" w:rsidRDefault="002C1A6F">
      <w:pPr>
        <w:pStyle w:val="Heading2"/>
      </w:pPr>
      <w:bookmarkStart w:id="24" w:name="_Toc511794383"/>
      <w:r>
        <w:t>Multiprocessor Architecture</w:t>
      </w:r>
      <w:bookmarkEnd w:id="24"/>
    </w:p>
    <w:p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rsidR="002C1A6F" w:rsidRDefault="002C1A6F" w:rsidP="00D5036B">
      <w:pPr>
        <w:pStyle w:val="Heading3"/>
      </w:pPr>
      <w:bookmarkStart w:id="25" w:name="_Toc511794384"/>
      <w:r>
        <w:t>Multiprocessor Memory Management</w:t>
      </w:r>
      <w:bookmarkEnd w:id="25"/>
    </w:p>
    <w:p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rsidR="002C1A6F" w:rsidRDefault="002C1A6F" w:rsidP="00D5036B">
      <w:pPr>
        <w:pStyle w:val="Heading3"/>
      </w:pPr>
      <w:bookmarkStart w:id="26" w:name="_Toc511794385"/>
      <w:r>
        <w:t>Multiprocessor Program Cache</w:t>
      </w:r>
      <w:bookmarkEnd w:id="26"/>
    </w:p>
    <w:p w:rsidR="00DA451A" w:rsidRDefault="007011EC" w:rsidP="00DA451A">
      <w:pPr>
        <w:ind w:left="720" w:firstLine="720"/>
        <w:rPr>
          <w:rStyle w:val="SubtleReference"/>
        </w:rPr>
      </w:pPr>
      <w:r w:rsidRPr="007011EC">
        <w:rPr>
          <w:rStyle w:val="SubtleReference"/>
        </w:rPr>
        <w:t>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Also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rsidR="00DA451A" w:rsidRDefault="00DA451A" w:rsidP="00DA451A">
      <w:pPr>
        <w:pStyle w:val="Heading2"/>
      </w:pPr>
      <w:bookmarkStart w:id="27" w:name="_Toc511794386"/>
      <w:r>
        <w:t>Shortest Job First</w:t>
      </w:r>
      <w:bookmarkEnd w:id="27"/>
    </w:p>
    <w:p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rsidR="00DA451A" w:rsidRDefault="00DA451A" w:rsidP="00DA451A">
      <w:pPr>
        <w:pStyle w:val="Heading2"/>
      </w:pPr>
      <w:bookmarkStart w:id="28" w:name="_Toc511794387"/>
      <w:r>
        <w:t>Paging and I/O Blocking</w:t>
      </w:r>
      <w:bookmarkEnd w:id="28"/>
    </w:p>
    <w:p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rsidR="00DA451A" w:rsidRDefault="00DA451A" w:rsidP="00DA451A">
      <w:pPr>
        <w:pStyle w:val="Heading3"/>
      </w:pPr>
      <w:bookmarkStart w:id="29" w:name="_Toc511794388"/>
      <w:r>
        <w:t>Page Table</w:t>
      </w:r>
      <w:bookmarkEnd w:id="29"/>
    </w:p>
    <w:p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rsidR="00844D50" w:rsidRDefault="00844D50" w:rsidP="00DA451A"/>
    <w:p w:rsidR="00844D50" w:rsidRPr="00DA451A" w:rsidRDefault="00844D50" w:rsidP="00DA451A">
      <w:r>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rsidR="00171377" w:rsidRPr="00456D61" w:rsidRDefault="00171377" w:rsidP="00844D50">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1" style="position:absolute;margin-left:0;margin-top:.25pt;width:468pt;height:232.5pt;z-index:251674624;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171377" w:rsidRPr="00456D61" w:rsidRDefault="00171377" w:rsidP="00844D50">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Diagram of a Page Table (provided by Dr. Bobbie).</w:t>
                        </w:r>
                      </w:p>
                    </w:txbxContent>
                  </v:textbox>
                </v:shape>
                <w10:wrap type="topAndBottom"/>
              </v:group>
            </w:pict>
          </mc:Fallback>
        </mc:AlternateContent>
      </w:r>
    </w:p>
    <w:p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rPr>
        <mc:AlternateContent>
          <mc:Choice Requires="wpg">
            <w:drawing>
              <wp:anchor distT="0" distB="0" distL="114300" distR="114300" simplePos="0" relativeHeight="251678720" behindDoc="0" locked="0" layoutInCell="1" allowOverlap="1">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rsidR="00171377" w:rsidRPr="00EB0FD7" w:rsidRDefault="00171377" w:rsidP="004D66F4">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34" style="position:absolute;left:0;text-align:left;margin-left:0;margin-top:96.75pt;width:321.1pt;height:159.1pt;z-index:251678720;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71377" w:rsidRPr="00EB0FD7" w:rsidRDefault="00171377" w:rsidP="004D66F4">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xml:space="preserve"> Diagram of process states (provided by Dr. Bobbie).</w:t>
                        </w:r>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rsidR="004D66F4" w:rsidRPr="00447244" w:rsidRDefault="004D66F4" w:rsidP="00447244">
      <w:pPr>
        <w:widowControl/>
        <w:spacing w:line="240" w:lineRule="auto"/>
        <w:ind w:left="720"/>
        <w:rPr>
          <w:rStyle w:val="SubtleReference"/>
        </w:rPr>
      </w:pP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rsidR="00583F80" w:rsidRDefault="00583F80">
      <w:pPr>
        <w:widowControl/>
        <w:spacing w:line="240" w:lineRule="auto"/>
        <w:rPr>
          <w:b/>
          <w:sz w:val="24"/>
        </w:rPr>
      </w:pPr>
      <w:r>
        <w:br w:type="page"/>
      </w:r>
    </w:p>
    <w:p w:rsidR="00D5036B" w:rsidRDefault="00AF028D" w:rsidP="00D5036B">
      <w:pPr>
        <w:pStyle w:val="Heading1"/>
      </w:pPr>
      <w:bookmarkStart w:id="30" w:name="_Toc511794389"/>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rsidR="00171377" w:rsidRDefault="00171377" w:rsidP="00AF028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p>
                            <w:p w:rsidR="00171377" w:rsidRPr="00CA549E" w:rsidRDefault="00171377"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19" o:spid="_x0000_s1037" style="position:absolute;left:0;text-align:left;margin-left:340.5pt;margin-top:.25pt;width:125.25pt;height:358.5pt;z-index:251650048;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71377" w:rsidRDefault="00171377" w:rsidP="00AF028D">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System overview diagram.</w:t>
                        </w:r>
                      </w:p>
                      <w:p w:rsidR="00171377" w:rsidRPr="00CA549E" w:rsidRDefault="00171377" w:rsidP="00CA549E"/>
                    </w:txbxContent>
                  </v:textbox>
                </v:shape>
                <w10:wrap type="square"/>
              </v:group>
            </w:pict>
          </mc:Fallback>
        </mc:AlternateContent>
      </w:r>
      <w:r w:rsidR="00D5036B">
        <w:t xml:space="preserve">Design </w:t>
      </w:r>
      <w:bookmarkEnd w:id="30"/>
      <w:r w:rsidR="00664F0B">
        <w:t>&amp; Implementation</w:t>
      </w:r>
    </w:p>
    <w:p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rsidR="00D41FAF" w:rsidRPr="00A82329" w:rsidRDefault="00D41FAF" w:rsidP="00A82329">
      <w:pPr>
        <w:ind w:firstLine="720"/>
      </w:pPr>
    </w:p>
    <w:p w:rsidR="00D5036B" w:rsidRDefault="00442648" w:rsidP="00442648">
      <w:pPr>
        <w:pStyle w:val="Heading2"/>
      </w:pPr>
      <w:bookmarkStart w:id="31" w:name="_Toc511794390"/>
      <w:r>
        <w:t>Memory</w:t>
      </w:r>
      <w:bookmarkEnd w:id="31"/>
    </w:p>
    <w:p w:rsidR="00442648" w:rsidRDefault="00CA549E" w:rsidP="00442648">
      <w:pPr>
        <w:ind w:firstLine="720"/>
      </w:pPr>
      <w:r>
        <w:rPr>
          <w:noProof/>
        </w:rPr>
        <mc:AlternateContent>
          <mc:Choice Requires="wpg">
            <w:drawing>
              <wp:anchor distT="0" distB="0" distL="114300" distR="114300" simplePos="0" relativeHeight="251658240" behindDoc="0" locked="0" layoutInCell="1" allowOverlap="1">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rsidR="00171377" w:rsidRPr="00904023" w:rsidRDefault="00171377" w:rsidP="00CA549E">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0" style="position:absolute;left:0;text-align:left;margin-left:83.25pt;margin-top:162.7pt;width:300.85pt;height:252.75pt;z-index:251658240;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171377" w:rsidRPr="00904023" w:rsidRDefault="00171377" w:rsidP="00CA549E">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UML class diagram of the memory system.</w:t>
                        </w:r>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short. The long integer, though far too large, was the next best option. The stored integer </w:t>
      </w:r>
      <w:r w:rsidR="00442648">
        <w:t>can easily be converted back to a string when printed, overriding the toString() method in Java, or it can be retrieved as its integer value for easy manipulation</w:t>
      </w:r>
      <w:r w:rsidR="00FB20C1">
        <w:t xml:space="preserve"> and calculation. </w:t>
      </w:r>
    </w:p>
    <w:p w:rsidR="00CA549E" w:rsidRDefault="00CA549E" w:rsidP="00CA549E">
      <w:pPr>
        <w:keepNext/>
        <w:jc w:val="center"/>
      </w:pPr>
    </w:p>
    <w:p w:rsidR="00CA549E" w:rsidRDefault="00CA549E" w:rsidP="00CA549E">
      <w:pPr>
        <w:ind w:firstLine="720"/>
      </w:pPr>
    </w:p>
    <w:p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rsidR="001C5480" w:rsidRDefault="001C5480" w:rsidP="00CA549E">
      <w:pPr>
        <w:ind w:firstLine="720"/>
        <w:jc w:val="center"/>
      </w:pPr>
    </w:p>
    <w:p w:rsidR="00442648" w:rsidRDefault="00442648" w:rsidP="00442648">
      <w:pPr>
        <w:pStyle w:val="Heading2"/>
      </w:pPr>
      <w:bookmarkStart w:id="32" w:name="_Toc511794391"/>
      <w:r>
        <w:t>Driver</w:t>
      </w:r>
      <w:bookmarkEnd w:id="32"/>
    </w:p>
    <w:p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Driver.loadFile()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rsidR="004C1115" w:rsidRDefault="004C1115" w:rsidP="00FB20C1">
      <w:pPr>
        <w:ind w:firstLine="720"/>
      </w:pPr>
    </w:p>
    <w:p w:rsidR="00442648" w:rsidRDefault="00442648" w:rsidP="00442648">
      <w:pPr>
        <w:pStyle w:val="Heading3"/>
      </w:pPr>
      <w:bookmarkStart w:id="33" w:name="_Toc511794392"/>
      <w:r>
        <w:t>Loader</w:t>
      </w:r>
      <w:bookmarkEnd w:id="33"/>
    </w:p>
    <w:p w:rsidR="00176E2A" w:rsidRDefault="004C1115" w:rsidP="00176E2A">
      <w:pPr>
        <w:ind w:firstLine="720"/>
      </w:pPr>
      <w:r>
        <w:rPr>
          <w:noProof/>
        </w:rPr>
        <mc:AlternateContent>
          <mc:Choice Requires="wpg">
            <w:drawing>
              <wp:anchor distT="0" distB="0" distL="114300" distR="114300" simplePos="0" relativeHeight="251662336" behindDoc="0" locked="0" layoutInCell="1" allowOverlap="1">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rsidR="00171377" w:rsidRPr="00AB2F8F" w:rsidRDefault="00171377" w:rsidP="004C1115">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43" style="position:absolute;left:0;text-align:left;margin-left:233.25pt;margin-top:1pt;width:230.85pt;height:306.75pt;z-index:251662336;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171377" w:rsidRPr="00AB2F8F" w:rsidRDefault="00171377" w:rsidP="004C1115">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Activity diagram of the loader.</w:t>
                        </w:r>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rsidR="004C1115" w:rsidRDefault="004C1115">
      <w:pPr>
        <w:widowControl/>
        <w:spacing w:line="240" w:lineRule="auto"/>
      </w:pPr>
      <w:r>
        <w:br w:type="page"/>
      </w:r>
    </w:p>
    <w:p w:rsidR="00442648" w:rsidRDefault="000F355A" w:rsidP="00442648">
      <w:pPr>
        <w:pStyle w:val="Heading3"/>
      </w:pPr>
      <w:bookmarkStart w:id="34" w:name="_Toc511794393"/>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rsidR="00171377" w:rsidRPr="008B3569" w:rsidRDefault="00171377" w:rsidP="000F355A">
                              <w:pPr>
                                <w:pStyle w:val="Caption"/>
                                <w:jc w:val="center"/>
                                <w:rPr>
                                  <w:i/>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 o:spid="_x0000_s1046" style="position:absolute;left:0;text-align:left;margin-left:132pt;margin-top:13.5pt;width:339.05pt;height:629.25pt;z-index:251670528;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71377" w:rsidRPr="008B3569" w:rsidRDefault="00171377" w:rsidP="000F355A">
                        <w:pPr>
                          <w:pStyle w:val="Caption"/>
                          <w:jc w:val="center"/>
                          <w:rPr>
                            <w:i/>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AE02CB">
                          <w:t>Activity diagram of the scheduler.</w:t>
                        </w:r>
                      </w:p>
                    </w:txbxContent>
                  </v:textbox>
                </v:shape>
                <w10:wrap type="square"/>
              </v:group>
            </w:pict>
          </mc:Fallback>
        </mc:AlternateContent>
      </w:r>
      <w:r w:rsidR="00442648">
        <w:t>Scheduler</w:t>
      </w:r>
      <w:bookmarkEnd w:id="34"/>
    </w:p>
    <w:p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rsidR="00442648" w:rsidRDefault="006977B2" w:rsidP="00442648">
      <w:pPr>
        <w:pStyle w:val="Heading3"/>
      </w:pPr>
      <w:bookmarkStart w:id="35" w:name="_Toc511794394"/>
      <w:r>
        <w:rPr>
          <w:noProof/>
        </w:rPr>
        <w:lastRenderedPageBreak/>
        <mc:AlternateContent>
          <mc:Choice Requires="wpg">
            <w:drawing>
              <wp:anchor distT="0" distB="0" distL="114300" distR="114300" simplePos="0" relativeHeight="251682816" behindDoc="0" locked="0" layoutInCell="1" allowOverlap="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rsidR="00171377" w:rsidRPr="00B7761B" w:rsidRDefault="00171377" w:rsidP="00F51ED0">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9" style="position:absolute;left:0;text-align:left;margin-left:0;margin-top:19.75pt;width:351.35pt;height:554.4pt;z-index:251682816;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171377" w:rsidRPr="00B7761B" w:rsidRDefault="00171377" w:rsidP="00F51ED0">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Activity diagram of the dispatcher.</w:t>
                        </w:r>
                      </w:p>
                    </w:txbxContent>
                  </v:textbox>
                </v:shape>
                <w10:wrap type="topAndBottom" anchorx="page"/>
              </v:group>
            </w:pict>
          </mc:Fallback>
        </mc:AlternateContent>
      </w:r>
      <w:r w:rsidR="00442648">
        <w:t>Dispatcher</w:t>
      </w:r>
      <w:bookmarkEnd w:id="35"/>
    </w:p>
    <w:p w:rsidR="006977B2" w:rsidRDefault="006977B2" w:rsidP="00F51ED0">
      <w:pPr>
        <w:ind w:firstLine="720"/>
      </w:pPr>
    </w:p>
    <w:p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rsidR="00451D78" w:rsidRDefault="00171377">
      <w:pPr>
        <w:widowControl/>
        <w:spacing w:line="240" w:lineRule="auto"/>
      </w:pPr>
      <w:r>
        <w:rPr>
          <w:noProof/>
        </w:rPr>
        <mc:AlternateContent>
          <mc:Choice Requires="wpg">
            <w:drawing>
              <wp:anchor distT="0" distB="0" distL="114300" distR="114300" simplePos="0" relativeHeight="251686912" behindDoc="0" locked="0" layoutInCell="1" allowOverlap="1">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rsidR="00171377" w:rsidRPr="004733A0" w:rsidRDefault="00171377" w:rsidP="00451D78">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52" style="position:absolute;margin-left:0;margin-top:14.5pt;width:322.55pt;height:509.05pt;z-index:251686912;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171377" w:rsidRPr="004733A0" w:rsidRDefault="00171377" w:rsidP="00451D78">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Activity diagram of the CPU.</w:t>
                        </w:r>
                      </w:p>
                    </w:txbxContent>
                  </v:textbox>
                </v:shape>
                <w10:wrap type="topAndBottom" anchorx="page"/>
              </v:group>
            </w:pict>
          </mc:Fallback>
        </mc:AlternateContent>
      </w:r>
    </w:p>
    <w:p w:rsidR="00442648" w:rsidRDefault="00442648" w:rsidP="00442648">
      <w:pPr>
        <w:pStyle w:val="Heading2"/>
      </w:pPr>
      <w:bookmarkStart w:id="36" w:name="_Toc511794395"/>
      <w:r>
        <w:lastRenderedPageBreak/>
        <w:t>CPU</w:t>
      </w:r>
      <w:bookmarkEnd w:id="36"/>
    </w:p>
    <w:p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rsidR="00442648" w:rsidRDefault="00442648" w:rsidP="001C7AE3">
      <w:pPr>
        <w:jc w:val="center"/>
      </w:pPr>
    </w:p>
    <w:p w:rsidR="00442648" w:rsidRDefault="00442648" w:rsidP="00442648">
      <w:pPr>
        <w:pStyle w:val="Heading3"/>
      </w:pPr>
      <w:bookmarkStart w:id="37" w:name="_Toc511794396"/>
      <w:r>
        <w:t>Fetch</w:t>
      </w:r>
      <w:bookmarkEnd w:id="37"/>
    </w:p>
    <w:p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p>
    <w:p w:rsidR="00442648" w:rsidRDefault="00442648" w:rsidP="00442648"/>
    <w:p w:rsidR="00442648" w:rsidRDefault="00442648" w:rsidP="00442648">
      <w:pPr>
        <w:pStyle w:val="Heading3"/>
      </w:pPr>
      <w:bookmarkStart w:id="38" w:name="_Toc511794397"/>
      <w:r>
        <w:t>Decode</w:t>
      </w:r>
      <w:bookmarkEnd w:id="38"/>
    </w:p>
    <w:p w:rsidR="00442648" w:rsidRDefault="00442648" w:rsidP="00070E9A">
      <w:pPr>
        <w:ind w:left="720"/>
      </w:pPr>
    </w:p>
    <w:p w:rsidR="00070E9A" w:rsidRDefault="00070E9A" w:rsidP="00442648"/>
    <w:p w:rsidR="00442648" w:rsidRDefault="00442648" w:rsidP="00442648">
      <w:pPr>
        <w:pStyle w:val="Heading3"/>
      </w:pPr>
      <w:bookmarkStart w:id="39" w:name="_Toc511794398"/>
      <w:r>
        <w:t>Execute</w:t>
      </w:r>
      <w:bookmarkEnd w:id="39"/>
    </w:p>
    <w:p w:rsidR="00442648" w:rsidRDefault="00442648" w:rsidP="00442648"/>
    <w:p w:rsidR="00442648" w:rsidRPr="00442648" w:rsidRDefault="00442648" w:rsidP="00442648">
      <w:pPr>
        <w:pStyle w:val="Heading3"/>
      </w:pPr>
      <w:bookmarkStart w:id="40" w:name="_Toc511794399"/>
      <w:r>
        <w:t>DMA-Channel</w:t>
      </w:r>
      <w:bookmarkEnd w:id="40"/>
    </w:p>
    <w:p w:rsidR="00442648" w:rsidRDefault="00442648" w:rsidP="00442648"/>
    <w:p w:rsidR="00442648" w:rsidRDefault="00442648" w:rsidP="00442648">
      <w:pPr>
        <w:pStyle w:val="Heading2"/>
      </w:pPr>
      <w:bookmarkStart w:id="41" w:name="_Toc511794400"/>
      <w:r>
        <w:lastRenderedPageBreak/>
        <w:t>Multiprocessor Architecture</w:t>
      </w:r>
      <w:bookmarkEnd w:id="41"/>
    </w:p>
    <w:p w:rsidR="00442648" w:rsidRDefault="001C7AE3" w:rsidP="001C7AE3">
      <w:r>
        <w:rPr>
          <w:noProof/>
        </w:rPr>
        <w:drawing>
          <wp:inline distT="0" distB="0" distL="0" distR="0" wp14:anchorId="269F1F07" wp14:editId="4176160D">
            <wp:extent cx="6069561" cy="6400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86" cy="6438791"/>
                    </a:xfrm>
                    <a:prstGeom prst="rect">
                      <a:avLst/>
                    </a:prstGeom>
                    <a:noFill/>
                    <a:ln>
                      <a:noFill/>
                    </a:ln>
                  </pic:spPr>
                </pic:pic>
              </a:graphicData>
            </a:graphic>
          </wp:inline>
        </w:drawing>
      </w:r>
    </w:p>
    <w:p w:rsidR="00442648" w:rsidRDefault="00442648" w:rsidP="00442648">
      <w:pPr>
        <w:pStyle w:val="Heading3"/>
      </w:pPr>
      <w:bookmarkStart w:id="42" w:name="_Toc511794401"/>
      <w:r>
        <w:t>Multiprocessor Memory Management</w:t>
      </w:r>
      <w:bookmarkEnd w:id="42"/>
    </w:p>
    <w:p w:rsidR="00442648" w:rsidRDefault="00442648" w:rsidP="00442648"/>
    <w:p w:rsidR="00442648" w:rsidRDefault="00442648" w:rsidP="00442648">
      <w:pPr>
        <w:pStyle w:val="Heading3"/>
      </w:pPr>
      <w:bookmarkStart w:id="43" w:name="_Toc511794402"/>
      <w:r>
        <w:t>Multiprocessor Program Cache</w:t>
      </w:r>
      <w:bookmarkEnd w:id="43"/>
    </w:p>
    <w:p w:rsidR="00DA451A" w:rsidRDefault="00DA451A" w:rsidP="00DA451A"/>
    <w:p w:rsidR="00DA451A" w:rsidRDefault="00DA451A" w:rsidP="00DA451A">
      <w:pPr>
        <w:pStyle w:val="Heading2"/>
      </w:pPr>
      <w:bookmarkStart w:id="44" w:name="_Toc511794403"/>
      <w:r>
        <w:t>Shortest Job First</w:t>
      </w:r>
      <w:bookmarkEnd w:id="44"/>
    </w:p>
    <w:p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w:t>
      </w:r>
      <w:r>
        <w:lastRenderedPageBreak/>
        <w:t xml:space="preserve">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enum used to determine the scheduling policy via a comparator. Also, instead of having the dispatcher handle this directly, the comparator is added to the ready queue so the dispatcher only needs to add it, and the ready queue will handle the positioning internally. </w:t>
      </w:r>
    </w:p>
    <w:p w:rsidR="00D5036B" w:rsidRDefault="00764F21" w:rsidP="00764F21">
      <w:pPr>
        <w:ind w:firstLine="720"/>
      </w:pPr>
      <w:r>
        <w:t>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enum, adding the SJF to it was simple.</w:t>
      </w:r>
    </w:p>
    <w:p w:rsidR="00764F21" w:rsidRDefault="00764F21" w:rsidP="00764F21">
      <w:pPr>
        <w:pStyle w:val="Heading2"/>
      </w:pPr>
      <w:bookmarkStart w:id="45" w:name="_Toc511794404"/>
      <w:r>
        <w:t>Paging and I/O Blocking</w:t>
      </w:r>
      <w:bookmarkEnd w:id="45"/>
    </w:p>
    <w:p w:rsidR="00764F21" w:rsidRDefault="00764F21" w:rsidP="00764F21">
      <w:pPr>
        <w:pStyle w:val="Heading3"/>
      </w:pPr>
      <w:bookmarkStart w:id="46" w:name="_Toc511794405"/>
      <w:r>
        <w:t>Paging</w:t>
      </w:r>
      <w:bookmarkEnd w:id="46"/>
    </w:p>
    <w:p w:rsidR="00764F21" w:rsidRDefault="00764F21" w:rsidP="00764F21">
      <w:pPr>
        <w:pStyle w:val="Heading3"/>
      </w:pPr>
      <w:bookmarkStart w:id="47" w:name="_Toc511794406"/>
      <w:r>
        <w:t>I/O Blocking</w:t>
      </w:r>
      <w:bookmarkEnd w:id="47"/>
    </w:p>
    <w:p w:rsidR="00BB2D23" w:rsidRPr="00664F0B" w:rsidRDefault="00BB2D23">
      <w:pPr>
        <w:widowControl/>
        <w:spacing w:line="240" w:lineRule="auto"/>
      </w:pPr>
      <w:bookmarkStart w:id="48" w:name="_GoBack"/>
      <w:bookmarkEnd w:id="48"/>
      <w:r>
        <w:br w:type="page"/>
      </w:r>
    </w:p>
    <w:p w:rsidR="00BB2D23" w:rsidRPr="00BB2D23" w:rsidRDefault="00BB2D23" w:rsidP="00BB2D23">
      <w:pPr>
        <w:pStyle w:val="Heading1"/>
      </w:pPr>
      <w:bookmarkStart w:id="49" w:name="_Toc511794408"/>
      <w:r>
        <w:lastRenderedPageBreak/>
        <w:t>Simulation Discussion</w:t>
      </w:r>
      <w:bookmarkEnd w:id="49"/>
    </w:p>
    <w:p w:rsidR="00BB2D23" w:rsidRDefault="00BB2D23">
      <w:pPr>
        <w:widowControl/>
        <w:spacing w:line="240" w:lineRule="auto"/>
        <w:rPr>
          <w:b/>
          <w:sz w:val="24"/>
        </w:rPr>
      </w:pPr>
      <w:r>
        <w:br w:type="page"/>
      </w:r>
    </w:p>
    <w:p w:rsidR="00D5036B" w:rsidRDefault="00D5036B" w:rsidP="00D5036B">
      <w:pPr>
        <w:pStyle w:val="Heading1"/>
      </w:pPr>
      <w:bookmarkStart w:id="50" w:name="_Toc511794409"/>
      <w:r>
        <w:lastRenderedPageBreak/>
        <w:t>Data Analysis</w:t>
      </w:r>
      <w:bookmarkEnd w:id="50"/>
    </w:p>
    <w:p w:rsidR="00D5036B" w:rsidRDefault="00132C20" w:rsidP="00D5036B">
      <w:pPr>
        <w:pStyle w:val="Heading2"/>
      </w:pPr>
      <w:bookmarkStart w:id="51" w:name="_Toc511794410"/>
      <w:r>
        <w:t xml:space="preserve">Single-threaded </w:t>
      </w:r>
      <w:r w:rsidR="00D5036B" w:rsidRPr="00772CD5">
        <w:t>F</w:t>
      </w:r>
      <w:r w:rsidR="00D5036B">
        <w:t>CFS</w:t>
      </w:r>
      <w:r w:rsidR="00D5036B" w:rsidRPr="00772CD5">
        <w:t xml:space="preserve"> and Priority Comparison</w:t>
      </w:r>
      <w:bookmarkEnd w:id="51"/>
    </w:p>
    <w:p w:rsidR="00D5036B" w:rsidRDefault="00D5036B" w:rsidP="00D5036B">
      <w:pPr>
        <w:ind w:firstLine="720"/>
      </w:pPr>
      <w:r>
        <w:t xml:space="preserve">Priority scheduling and first come first serve scheduling differed wildly under wait and completion times. For FCFS, the average wait time was roughly </w:t>
      </w:r>
      <w:r w:rsidR="00132C20">
        <w:t>83</w:t>
      </w:r>
      <w:r>
        <w:t xml:space="preserve"> ms, and the average completion time was roughly </w:t>
      </w:r>
      <w:r w:rsidR="00132C20">
        <w:t>85</w:t>
      </w:r>
      <w:r>
        <w:t xml:space="preserve"> ms. This is a lot larger than the average wait time under priority scheduling, which was almost </w:t>
      </w:r>
      <w:r w:rsidR="00132C20">
        <w:t>12</w:t>
      </w:r>
      <w:r>
        <w:t xml:space="preserve"> ms, and the average completion time of roughly </w:t>
      </w:r>
      <w:r w:rsidR="00132C20">
        <w:t>13</w:t>
      </w:r>
      <w:r>
        <w:t xml:space="preserve"> ms. It is concluded that the priority scheduling algorithm resulted in the most favorable wait and completion times. The two scheduling algorithms also had the same number of I/O operations for each process. </w:t>
      </w:r>
    </w:p>
    <w:p w:rsidR="00D5036B" w:rsidRPr="00767C64" w:rsidRDefault="00D5036B" w:rsidP="00D5036B">
      <w:r>
        <w:t xml:space="preserve"> </w:t>
      </w:r>
    </w:p>
    <w:p w:rsidR="00D5036B" w:rsidRPr="00D5036B" w:rsidRDefault="00D5036B" w:rsidP="00D5036B">
      <w:pPr>
        <w:pStyle w:val="Heading2"/>
      </w:pPr>
      <w:bookmarkStart w:id="52" w:name="_Toc511794411"/>
      <w:r w:rsidRPr="00D5036B">
        <w:t>Percentage of RAM and Cache Used</w:t>
      </w:r>
      <w:bookmarkEnd w:id="52"/>
    </w:p>
    <w:p w:rsidR="00D5036B" w:rsidRPr="00767C64" w:rsidRDefault="00D5036B" w:rsidP="00D5036B">
      <w:pPr>
        <w:ind w:firstLine="720"/>
      </w:pPr>
      <w:r>
        <w:t xml:space="preserve">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 </w:t>
      </w:r>
    </w:p>
    <w:p w:rsidR="00D5036B" w:rsidRDefault="00D5036B" w:rsidP="00D5036B"/>
    <w:p w:rsidR="00D5036B" w:rsidRDefault="00D5036B" w:rsidP="00D5036B">
      <w:pPr>
        <w:pStyle w:val="Heading2"/>
      </w:pPr>
      <w:bookmarkStart w:id="53" w:name="_Toc511794412"/>
      <w:r w:rsidRPr="00772CD5">
        <w:t>F</w:t>
      </w:r>
      <w:r>
        <w:t>CFS</w:t>
      </w:r>
      <w:r w:rsidRPr="00772CD5">
        <w:t xml:space="preserve"> and Priority Comparison</w:t>
      </w:r>
      <w:r>
        <w:t xml:space="preserve"> I/O, completion time, waiting time analysis</w:t>
      </w:r>
      <w:bookmarkEnd w:id="53"/>
    </w:p>
    <w:p w:rsidR="00D5036B" w:rsidRDefault="00D5036B" w:rsidP="00D5036B">
      <w:pPr>
        <w:ind w:firstLine="720"/>
        <w:rPr>
          <w:rFonts w:ascii="Calibri" w:hAnsi="Calibri" w:cs="Calibri"/>
          <w:color w:val="000000"/>
          <w:sz w:val="22"/>
          <w:szCs w:val="22"/>
        </w:rPr>
      </w:pPr>
      <w:r>
        <w:t xml:space="preserve">The two scheduling algorithms for the 4 CPU model had varied results. The FCFS scheduled OS has the following results: average waiting time was </w:t>
      </w:r>
      <w:r w:rsidRPr="00080FFC">
        <w:rPr>
          <w:rFonts w:ascii="Calibri" w:hAnsi="Calibri" w:cs="Calibri"/>
          <w:color w:val="000000"/>
          <w:sz w:val="22"/>
          <w:szCs w:val="22"/>
        </w:rPr>
        <w:t>33.13</w:t>
      </w:r>
      <w:r>
        <w:rPr>
          <w:rFonts w:ascii="Calibri" w:hAnsi="Calibri" w:cs="Calibri"/>
          <w:color w:val="000000"/>
          <w:sz w:val="22"/>
          <w:szCs w:val="22"/>
        </w:rPr>
        <w:t xml:space="preserve"> ms, average completion time was: 42.44 ms, average cache usage: 67.56%, and average RAM usage: 6.59%. The Priority scheduled OS had the following data: average waiting time: 22.7 ms, average completion time: 25.7 ms, average cache used: 67.56%, average RAM used: 6.59%.  From this data, it’s concluded that by using the priority scheduling algorithm, the operation system execution the jobs faster, as the waiting time was almost 8 ms less. The two algorithms however, did not see a difference in the number of I/O operations, because I/O operations is independent from the scheduling algorithm. </w:t>
      </w:r>
    </w:p>
    <w:p w:rsidR="00D5036B" w:rsidRDefault="00D5036B" w:rsidP="00D5036B">
      <w:pPr>
        <w:ind w:firstLine="720"/>
      </w:pPr>
    </w:p>
    <w:p w:rsidR="00D5036B" w:rsidRDefault="00D5036B" w:rsidP="00D5036B">
      <w:pPr>
        <w:pStyle w:val="Heading2"/>
      </w:pPr>
      <w:bookmarkStart w:id="54" w:name="_Toc511794413"/>
      <w:r>
        <w:t>Jobs Assigned to each CPU</w:t>
      </w:r>
      <w:bookmarkEnd w:id="54"/>
      <w:r>
        <w:t xml:space="preserve"> </w:t>
      </w:r>
    </w:p>
    <w:p w:rsidR="00132C20" w:rsidRPr="00132C20" w:rsidRDefault="00132C20" w:rsidP="00132C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330"/>
        <w:gridCol w:w="3330"/>
      </w:tblGrid>
      <w:tr w:rsidR="00D5036B" w:rsidTr="00D5036B">
        <w:tc>
          <w:tcPr>
            <w:tcW w:w="2088" w:type="dxa"/>
            <w:shd w:val="clear" w:color="auto" w:fill="auto"/>
          </w:tcPr>
          <w:p w:rsidR="00D5036B" w:rsidRDefault="00D5036B" w:rsidP="00D5036B">
            <w:r>
              <w:t>CPU Number</w:t>
            </w:r>
          </w:p>
        </w:tc>
        <w:tc>
          <w:tcPr>
            <w:tcW w:w="3330" w:type="dxa"/>
            <w:shd w:val="clear" w:color="auto" w:fill="auto"/>
          </w:tcPr>
          <w:p w:rsidR="00D5036B" w:rsidRDefault="00D5036B" w:rsidP="00D5036B">
            <w:r>
              <w:t>Number of Jobs Assigned FCFS</w:t>
            </w:r>
          </w:p>
        </w:tc>
        <w:tc>
          <w:tcPr>
            <w:tcW w:w="3330" w:type="dxa"/>
          </w:tcPr>
          <w:p w:rsidR="00D5036B" w:rsidRDefault="00D5036B" w:rsidP="00D5036B">
            <w:r>
              <w:t>Number of Jobs Assigned Priority</w:t>
            </w:r>
          </w:p>
        </w:tc>
      </w:tr>
      <w:tr w:rsidR="00D5036B" w:rsidTr="00D5036B">
        <w:tc>
          <w:tcPr>
            <w:tcW w:w="2088" w:type="dxa"/>
            <w:shd w:val="clear" w:color="auto" w:fill="auto"/>
          </w:tcPr>
          <w:p w:rsidR="00D5036B" w:rsidRDefault="00D5036B" w:rsidP="00D5036B">
            <w:r>
              <w:t>0</w:t>
            </w:r>
          </w:p>
        </w:tc>
        <w:tc>
          <w:tcPr>
            <w:tcW w:w="3330" w:type="dxa"/>
            <w:shd w:val="clear" w:color="auto" w:fill="auto"/>
          </w:tcPr>
          <w:p w:rsidR="00D5036B" w:rsidRDefault="00132C20" w:rsidP="00D5036B">
            <w:r>
              <w:t>8</w:t>
            </w:r>
          </w:p>
        </w:tc>
        <w:tc>
          <w:tcPr>
            <w:tcW w:w="3330" w:type="dxa"/>
          </w:tcPr>
          <w:p w:rsidR="00D5036B" w:rsidRDefault="00132C20" w:rsidP="00D5036B">
            <w:r>
              <w:t>10</w:t>
            </w:r>
          </w:p>
        </w:tc>
      </w:tr>
      <w:tr w:rsidR="00D5036B" w:rsidTr="00D5036B">
        <w:tc>
          <w:tcPr>
            <w:tcW w:w="2088" w:type="dxa"/>
            <w:shd w:val="clear" w:color="auto" w:fill="auto"/>
          </w:tcPr>
          <w:p w:rsidR="00D5036B" w:rsidRDefault="00D5036B" w:rsidP="00D5036B">
            <w:r>
              <w:t>1</w:t>
            </w:r>
          </w:p>
        </w:tc>
        <w:tc>
          <w:tcPr>
            <w:tcW w:w="3330" w:type="dxa"/>
            <w:shd w:val="clear" w:color="auto" w:fill="auto"/>
          </w:tcPr>
          <w:p w:rsidR="00D5036B" w:rsidRDefault="00132C20" w:rsidP="00D5036B">
            <w:r>
              <w:t>7</w:t>
            </w:r>
          </w:p>
        </w:tc>
        <w:tc>
          <w:tcPr>
            <w:tcW w:w="3330" w:type="dxa"/>
          </w:tcPr>
          <w:p w:rsidR="00D5036B" w:rsidRDefault="00132C20" w:rsidP="00D5036B">
            <w:r>
              <w:t>8</w:t>
            </w:r>
          </w:p>
        </w:tc>
      </w:tr>
      <w:tr w:rsidR="00D5036B" w:rsidTr="00D5036B">
        <w:tc>
          <w:tcPr>
            <w:tcW w:w="2088" w:type="dxa"/>
            <w:shd w:val="clear" w:color="auto" w:fill="auto"/>
          </w:tcPr>
          <w:p w:rsidR="00D5036B" w:rsidRDefault="00D5036B" w:rsidP="00D5036B">
            <w:r>
              <w:t>2</w:t>
            </w:r>
          </w:p>
        </w:tc>
        <w:tc>
          <w:tcPr>
            <w:tcW w:w="3330" w:type="dxa"/>
            <w:shd w:val="clear" w:color="auto" w:fill="auto"/>
          </w:tcPr>
          <w:p w:rsidR="00D5036B" w:rsidRDefault="00132C20" w:rsidP="00D5036B">
            <w:r>
              <w:t>7</w:t>
            </w:r>
          </w:p>
        </w:tc>
        <w:tc>
          <w:tcPr>
            <w:tcW w:w="3330" w:type="dxa"/>
          </w:tcPr>
          <w:p w:rsidR="00D5036B" w:rsidRDefault="00132C20" w:rsidP="00D5036B">
            <w:r>
              <w:t>6</w:t>
            </w:r>
          </w:p>
        </w:tc>
      </w:tr>
      <w:tr w:rsidR="00D5036B" w:rsidTr="00D5036B">
        <w:tc>
          <w:tcPr>
            <w:tcW w:w="2088" w:type="dxa"/>
            <w:shd w:val="clear" w:color="auto" w:fill="auto"/>
          </w:tcPr>
          <w:p w:rsidR="00D5036B" w:rsidRDefault="00D5036B" w:rsidP="00D5036B">
            <w:r>
              <w:t>3</w:t>
            </w:r>
          </w:p>
        </w:tc>
        <w:tc>
          <w:tcPr>
            <w:tcW w:w="3330" w:type="dxa"/>
            <w:shd w:val="clear" w:color="auto" w:fill="auto"/>
          </w:tcPr>
          <w:p w:rsidR="00D5036B" w:rsidRDefault="00132C20" w:rsidP="00D5036B">
            <w:r>
              <w:t>8</w:t>
            </w:r>
          </w:p>
        </w:tc>
        <w:tc>
          <w:tcPr>
            <w:tcW w:w="3330" w:type="dxa"/>
          </w:tcPr>
          <w:p w:rsidR="00D5036B" w:rsidRDefault="00132C20" w:rsidP="00132C20">
            <w:pPr>
              <w:keepNext/>
            </w:pPr>
            <w:r>
              <w:t>6</w:t>
            </w:r>
          </w:p>
        </w:tc>
      </w:tr>
    </w:tbl>
    <w:p w:rsidR="00D5036B" w:rsidRDefault="00132C20" w:rsidP="00132C20">
      <w:pPr>
        <w:pStyle w:val="Caption"/>
        <w:jc w:val="center"/>
      </w:pPr>
      <w:r>
        <w:t xml:space="preserve">Table </w:t>
      </w:r>
      <w:r>
        <w:fldChar w:fldCharType="begin"/>
      </w:r>
      <w:r>
        <w:instrText xml:space="preserve"> SEQ Table \* ARABIC </w:instrText>
      </w:r>
      <w:r>
        <w:fldChar w:fldCharType="separate"/>
      </w:r>
      <w:r w:rsidR="000F355A">
        <w:rPr>
          <w:noProof/>
        </w:rPr>
        <w:t>2</w:t>
      </w:r>
      <w:r>
        <w:fldChar w:fldCharType="end"/>
      </w:r>
      <w:r>
        <w:t xml:space="preserve"> </w:t>
      </w:r>
      <w:r w:rsidRPr="00580C0C">
        <w:t>Jobs Assigned to each CPU</w:t>
      </w:r>
      <w:r>
        <w:t>.</w:t>
      </w:r>
    </w:p>
    <w:p w:rsidR="00132C20" w:rsidRPr="00132C20" w:rsidRDefault="00132C20" w:rsidP="00132C20"/>
    <w:p w:rsidR="00D5036B" w:rsidRDefault="00D5036B" w:rsidP="00D5036B">
      <w:pPr>
        <w:pStyle w:val="Heading2"/>
      </w:pPr>
      <w:bookmarkStart w:id="55" w:name="_Toc511794414"/>
      <w:r>
        <w:t>Comparison of Performance for 1-CPU vs N-CPU Runs</w:t>
      </w:r>
      <w:bookmarkEnd w:id="55"/>
    </w:p>
    <w:p w:rsidR="00D5036B" w:rsidRDefault="00D5036B" w:rsidP="00D5036B"/>
    <w:p w:rsidR="001C7AE3" w:rsidRDefault="00D5036B" w:rsidP="00D5036B">
      <w:r>
        <w:t xml:space="preserve">The results from the single processor version of the OS, and the multiprocessor version of the OS concluded that having N-CPUs results in faster completion times, and lessens the average wait times. According to the data, the average completion time for priority scheduling on a 4 CPU OS was 25.7 ms, which is less than half of the single CPU priority scheduling time of 57.76 ms. Furthermore, the multiprocessors FCFS average completion time was 42.33 ms, while as the single processor had an average completion time of 467.43 ms. The multiprocessor had only 10% of the waiting time that the single processor had. The two different systems did not have a difference in percent of cache and percent ram used per each process, as the processes themselves did not change. </w:t>
      </w:r>
    </w:p>
    <w:p w:rsidR="001C7AE3" w:rsidRDefault="001C7AE3">
      <w:pPr>
        <w:widowControl/>
        <w:spacing w:line="240" w:lineRule="auto"/>
      </w:pPr>
      <w:r>
        <w:br w:type="page"/>
      </w:r>
    </w:p>
    <w:p w:rsidR="00D5036B" w:rsidRDefault="001C7AE3" w:rsidP="001C7AE3">
      <w:pPr>
        <w:pStyle w:val="Heading1"/>
      </w:pPr>
      <w:bookmarkStart w:id="56" w:name="_Toc511794415"/>
      <w:r>
        <w:lastRenderedPageBreak/>
        <w:t>Conclusions</w:t>
      </w:r>
      <w:bookmarkEnd w:id="56"/>
    </w:p>
    <w:p w:rsidR="001C7AE3" w:rsidRPr="001C7AE3" w:rsidRDefault="001C7AE3" w:rsidP="001C7AE3"/>
    <w:p w:rsidR="001C7AE3" w:rsidRDefault="001C7AE3">
      <w:pPr>
        <w:widowControl/>
        <w:spacing w:line="240" w:lineRule="auto"/>
      </w:pPr>
      <w:r>
        <w:br w:type="page"/>
      </w:r>
    </w:p>
    <w:p w:rsidR="00A84D48" w:rsidRDefault="00BF113B" w:rsidP="00A84D48">
      <w:pPr>
        <w:pStyle w:val="Heading1"/>
      </w:pPr>
      <w:bookmarkStart w:id="57" w:name="_Toc511794416"/>
      <w:r>
        <w:lastRenderedPageBreak/>
        <w:t>Supporting Information</w:t>
      </w:r>
      <w:bookmarkEnd w:id="57"/>
    </w:p>
    <w:p w:rsidR="00A84D48" w:rsidRPr="00A84D48" w:rsidRDefault="00A84D48" w:rsidP="00A84D48">
      <w:pPr>
        <w:pStyle w:val="Heading2"/>
      </w:pPr>
      <w:bookmarkStart w:id="58" w:name="_Toc511794417"/>
      <w:r>
        <w:t>Table of Figures</w:t>
      </w:r>
      <w:bookmarkEnd w:id="58"/>
    </w:p>
    <w:p w:rsidR="00662A60" w:rsidRDefault="00A84D48">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9786195" w:history="1">
        <w:r w:rsidR="00662A60" w:rsidRPr="0018486D">
          <w:rPr>
            <w:rStyle w:val="Hyperlink"/>
            <w:noProof/>
          </w:rPr>
          <w:t>Figure 1 Overview of the Operating System components (provided by Dr. Bobbie).</w:t>
        </w:r>
        <w:r w:rsidR="00662A60">
          <w:rPr>
            <w:noProof/>
            <w:webHidden/>
          </w:rPr>
          <w:tab/>
        </w:r>
        <w:r w:rsidR="00662A60">
          <w:rPr>
            <w:noProof/>
            <w:webHidden/>
          </w:rPr>
          <w:fldChar w:fldCharType="begin"/>
        </w:r>
        <w:r w:rsidR="00662A60">
          <w:rPr>
            <w:noProof/>
            <w:webHidden/>
          </w:rPr>
          <w:instrText xml:space="preserve"> PAGEREF _Toc509786195 \h </w:instrText>
        </w:r>
        <w:r w:rsidR="00662A60">
          <w:rPr>
            <w:noProof/>
            <w:webHidden/>
          </w:rPr>
        </w:r>
        <w:r w:rsidR="00662A60">
          <w:rPr>
            <w:noProof/>
            <w:webHidden/>
          </w:rPr>
          <w:fldChar w:fldCharType="separate"/>
        </w:r>
        <w:r w:rsidR="00662A60">
          <w:rPr>
            <w:noProof/>
            <w:webHidden/>
          </w:rPr>
          <w:t>6</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6" w:history="1">
        <w:r w:rsidR="00662A60" w:rsidRPr="0018486D">
          <w:rPr>
            <w:rStyle w:val="Hyperlink"/>
            <w:noProof/>
          </w:rPr>
          <w:t>Figure 3 Overview of the Driver's flow (provided by Dr. Bobbie).</w:t>
        </w:r>
        <w:r w:rsidR="00662A60">
          <w:rPr>
            <w:noProof/>
            <w:webHidden/>
          </w:rPr>
          <w:tab/>
        </w:r>
        <w:r w:rsidR="00662A60">
          <w:rPr>
            <w:noProof/>
            <w:webHidden/>
          </w:rPr>
          <w:fldChar w:fldCharType="begin"/>
        </w:r>
        <w:r w:rsidR="00662A60">
          <w:rPr>
            <w:noProof/>
            <w:webHidden/>
          </w:rPr>
          <w:instrText xml:space="preserve"> PAGEREF _Toc509786196 \h </w:instrText>
        </w:r>
        <w:r w:rsidR="00662A60">
          <w:rPr>
            <w:noProof/>
            <w:webHidden/>
          </w:rPr>
        </w:r>
        <w:r w:rsidR="00662A60">
          <w:rPr>
            <w:noProof/>
            <w:webHidden/>
          </w:rPr>
          <w:fldChar w:fldCharType="separate"/>
        </w:r>
        <w:r w:rsidR="00662A60">
          <w:rPr>
            <w:noProof/>
            <w:webHidden/>
          </w:rPr>
          <w:t>8</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7" w:history="1">
        <w:r w:rsidR="00662A60" w:rsidRPr="0018486D">
          <w:rPr>
            <w:rStyle w:val="Hyperlink"/>
            <w:noProof/>
          </w:rPr>
          <w:t>Figure 4 Outline of the loader’s logic (provided by Dr. Bobbie).</w:t>
        </w:r>
        <w:r w:rsidR="00662A60">
          <w:rPr>
            <w:noProof/>
            <w:webHidden/>
          </w:rPr>
          <w:tab/>
        </w:r>
        <w:r w:rsidR="00662A60">
          <w:rPr>
            <w:noProof/>
            <w:webHidden/>
          </w:rPr>
          <w:fldChar w:fldCharType="begin"/>
        </w:r>
        <w:r w:rsidR="00662A60">
          <w:rPr>
            <w:noProof/>
            <w:webHidden/>
          </w:rPr>
          <w:instrText xml:space="preserve"> PAGEREF _Toc509786197 \h </w:instrText>
        </w:r>
        <w:r w:rsidR="00662A60">
          <w:rPr>
            <w:noProof/>
            <w:webHidden/>
          </w:rPr>
        </w:r>
        <w:r w:rsidR="00662A60">
          <w:rPr>
            <w:noProof/>
            <w:webHidden/>
          </w:rPr>
          <w:fldChar w:fldCharType="separate"/>
        </w:r>
        <w:r w:rsidR="00662A60">
          <w:rPr>
            <w:noProof/>
            <w:webHidden/>
          </w:rPr>
          <w:t>9</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8" w:history="1">
        <w:r w:rsidR="00662A60" w:rsidRPr="0018486D">
          <w:rPr>
            <w:rStyle w:val="Hyperlink"/>
            <w:noProof/>
          </w:rPr>
          <w:t>Figure 5 Heart of the DMA-channel module/thread (provided by Dr. Bobbie).</w:t>
        </w:r>
        <w:r w:rsidR="00662A60">
          <w:rPr>
            <w:noProof/>
            <w:webHidden/>
          </w:rPr>
          <w:tab/>
        </w:r>
        <w:r w:rsidR="00662A60">
          <w:rPr>
            <w:noProof/>
            <w:webHidden/>
          </w:rPr>
          <w:fldChar w:fldCharType="begin"/>
        </w:r>
        <w:r w:rsidR="00662A60">
          <w:rPr>
            <w:noProof/>
            <w:webHidden/>
          </w:rPr>
          <w:instrText xml:space="preserve"> PAGEREF _Toc509786198 \h </w:instrText>
        </w:r>
        <w:r w:rsidR="00662A60">
          <w:rPr>
            <w:noProof/>
            <w:webHidden/>
          </w:rPr>
        </w:r>
        <w:r w:rsidR="00662A60">
          <w:rPr>
            <w:noProof/>
            <w:webHidden/>
          </w:rPr>
          <w:fldChar w:fldCharType="separate"/>
        </w:r>
        <w:r w:rsidR="00662A60">
          <w:rPr>
            <w:noProof/>
            <w:webHidden/>
          </w:rPr>
          <w:t>13</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199" w:history="1">
        <w:r w:rsidR="00662A60" w:rsidRPr="0018486D">
          <w:rPr>
            <w:rStyle w:val="Hyperlink"/>
            <w:noProof/>
          </w:rPr>
          <w:t>Figure 6 Overview of the CPU’s execution (provided by Dr. Bobbie).</w:t>
        </w:r>
        <w:r w:rsidR="00662A60">
          <w:rPr>
            <w:noProof/>
            <w:webHidden/>
          </w:rPr>
          <w:tab/>
        </w:r>
        <w:r w:rsidR="00662A60">
          <w:rPr>
            <w:noProof/>
            <w:webHidden/>
          </w:rPr>
          <w:fldChar w:fldCharType="begin"/>
        </w:r>
        <w:r w:rsidR="00662A60">
          <w:rPr>
            <w:noProof/>
            <w:webHidden/>
          </w:rPr>
          <w:instrText xml:space="preserve"> PAGEREF _Toc509786199 \h </w:instrText>
        </w:r>
        <w:r w:rsidR="00662A60">
          <w:rPr>
            <w:noProof/>
            <w:webHidden/>
          </w:rPr>
        </w:r>
        <w:r w:rsidR="00662A60">
          <w:rPr>
            <w:noProof/>
            <w:webHidden/>
          </w:rPr>
          <w:fldChar w:fldCharType="separate"/>
        </w:r>
        <w:r w:rsidR="00662A60">
          <w:rPr>
            <w:noProof/>
            <w:webHidden/>
          </w:rPr>
          <w:t>14</w:t>
        </w:r>
        <w:r w:rsidR="00662A60">
          <w:rPr>
            <w:noProof/>
            <w:webHidden/>
          </w:rPr>
          <w:fldChar w:fldCharType="end"/>
        </w:r>
      </w:hyperlink>
    </w:p>
    <w:p w:rsidR="00662A60" w:rsidRDefault="00BB2D23">
      <w:pPr>
        <w:pStyle w:val="TableofFigures"/>
        <w:tabs>
          <w:tab w:val="right" w:leader="dot" w:pos="9350"/>
        </w:tabs>
        <w:rPr>
          <w:rFonts w:asciiTheme="minorHAnsi" w:eastAsiaTheme="minorEastAsia" w:hAnsiTheme="minorHAnsi" w:cstheme="minorBidi"/>
          <w:noProof/>
          <w:sz w:val="22"/>
          <w:szCs w:val="22"/>
        </w:rPr>
      </w:pPr>
      <w:hyperlink w:anchor="_Toc509786200" w:history="1">
        <w:r w:rsidR="00662A60" w:rsidRPr="0018486D">
          <w:rPr>
            <w:rStyle w:val="Hyperlink"/>
            <w:noProof/>
          </w:rPr>
          <w:t>Figure 7 The suggested structure of the PCB (provided by Dr. Bobbie).</w:t>
        </w:r>
        <w:r w:rsidR="00662A60">
          <w:rPr>
            <w:noProof/>
            <w:webHidden/>
          </w:rPr>
          <w:tab/>
        </w:r>
        <w:r w:rsidR="00662A60">
          <w:rPr>
            <w:noProof/>
            <w:webHidden/>
          </w:rPr>
          <w:fldChar w:fldCharType="begin"/>
        </w:r>
        <w:r w:rsidR="00662A60">
          <w:rPr>
            <w:noProof/>
            <w:webHidden/>
          </w:rPr>
          <w:instrText xml:space="preserve"> PAGEREF _Toc509786200 \h </w:instrText>
        </w:r>
        <w:r w:rsidR="00662A60">
          <w:rPr>
            <w:noProof/>
            <w:webHidden/>
          </w:rPr>
        </w:r>
        <w:r w:rsidR="00662A60">
          <w:rPr>
            <w:noProof/>
            <w:webHidden/>
          </w:rPr>
          <w:fldChar w:fldCharType="separate"/>
        </w:r>
        <w:r w:rsidR="00662A60">
          <w:rPr>
            <w:noProof/>
            <w:webHidden/>
          </w:rPr>
          <w:t>14</w:t>
        </w:r>
        <w:r w:rsidR="00662A60">
          <w:rPr>
            <w:noProof/>
            <w:webHidden/>
          </w:rPr>
          <w:fldChar w:fldCharType="end"/>
        </w:r>
      </w:hyperlink>
    </w:p>
    <w:p w:rsidR="00A84D48" w:rsidRPr="00A84D48" w:rsidRDefault="00A84D48" w:rsidP="00A84D48">
      <w:r>
        <w:fldChar w:fldCharType="end"/>
      </w:r>
    </w:p>
    <w:p w:rsidR="00670CA5" w:rsidRDefault="00A84D48" w:rsidP="00A84D48">
      <w:pPr>
        <w:pStyle w:val="Heading2"/>
      </w:pPr>
      <w:r>
        <w:br w:type="page"/>
      </w:r>
      <w:bookmarkStart w:id="59" w:name="_Toc511794418"/>
      <w:r w:rsidR="007458E2">
        <w:lastRenderedPageBreak/>
        <w:t>Appendix A: Instruction Format</w:t>
      </w:r>
      <w:bookmarkEnd w:id="59"/>
    </w:p>
    <w:p w:rsidR="007458E2" w:rsidRDefault="007458E2" w:rsidP="007458E2"/>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Arithmetic instruction format</w:t>
      </w: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3904" behindDoc="0" locked="0" layoutInCell="1" allowOverlap="1">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D491A" id="Line 7"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D-reg      000</w:t>
            </w:r>
          </w:p>
        </w:tc>
      </w:tr>
    </w:tbl>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S-reg is the source register. D-reg is the destination register. The last 12 bits are always 0, as they are not used.</w:t>
      </w:r>
    </w:p>
    <w:p w:rsidR="007458E2" w:rsidRDefault="007458E2" w:rsidP="007458E2">
      <w:pPr>
        <w:widowControl/>
        <w:spacing w:line="240" w:lineRule="auto"/>
        <w:rPr>
          <w:rFonts w:ascii="Times New Roman" w:hAnsi="Times New Roman"/>
          <w:sz w:val="24"/>
          <w:szCs w:val="24"/>
        </w:rPr>
      </w:pPr>
    </w:p>
    <w:p w:rsidR="00A84D48" w:rsidRPr="007458E2" w:rsidRDefault="00A84D48"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Conditional Branch and Immediate format</w:t>
      </w:r>
    </w:p>
    <w:p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B-reg</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D-reg</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rsidR="007458E2" w:rsidRPr="007458E2" w:rsidRDefault="007458E2" w:rsidP="007458E2">
      <w:pPr>
        <w:widowControl/>
        <w:spacing w:line="240" w:lineRule="auto"/>
        <w:rPr>
          <w:rFonts w:ascii="Times New Roman" w:hAnsi="Times New Roman"/>
          <w:sz w:val="28"/>
          <w:szCs w:val="24"/>
        </w:rPr>
      </w:pPr>
    </w:p>
    <w:p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The first two bits are always 01, indicating that the instruction is a Conditional Branch and Immediate type of instruction. B-reg is the base register. D-reg is the destination register. The last 16 bits may be an address or an immediate data. </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D-reg is always 0000.</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rsidR="007458E2" w:rsidRPr="007458E2" w:rsidRDefault="007458E2" w:rsidP="007458E2">
      <w:pPr>
        <w:widowControl/>
        <w:spacing w:line="240" w:lineRule="auto"/>
        <w:ind w:left="360"/>
        <w:rPr>
          <w:rFonts w:ascii="Times New Roman" w:hAnsi="Times New Roman"/>
          <w:sz w:val="24"/>
          <w:szCs w:val="24"/>
        </w:rPr>
      </w:pPr>
    </w:p>
    <w:p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(B-reg) + Address</w:t>
      </w:r>
    </w:p>
    <w:p w:rsidR="007458E2" w:rsidRPr="007458E2" w:rsidRDefault="007458E2" w:rsidP="007458E2">
      <w:pPr>
        <w:widowControl/>
        <w:spacing w:line="240" w:lineRule="auto"/>
        <w:ind w:left="360" w:firstLine="360"/>
        <w:rPr>
          <w:rFonts w:ascii="Times New Roman" w:hAnsi="Times New Roman"/>
          <w:sz w:val="24"/>
          <w:szCs w:val="24"/>
        </w:rPr>
      </w:pPr>
    </w:p>
    <w:p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Conditional Branch checks for B and D reg to cause a branch, to a specified Address, or not</w:t>
      </w: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7458E2">
      <w:pPr>
        <w:widowControl/>
        <w:spacing w:line="240" w:lineRule="auto"/>
        <w:rPr>
          <w:rFonts w:ascii="Times New Roman" w:hAnsi="Times New Roman"/>
          <w:sz w:val="24"/>
          <w:szCs w:val="24"/>
        </w:rPr>
      </w:pPr>
    </w:p>
    <w:p w:rsidR="007458E2" w:rsidRPr="007458E2" w:rsidRDefault="007458E2" w:rsidP="00A84D48">
      <w:pPr>
        <w:keepNext/>
        <w:widowControl/>
        <w:spacing w:line="240" w:lineRule="auto"/>
        <w:outlineLvl w:val="0"/>
        <w:rPr>
          <w:rFonts w:ascii="Times New Roman" w:hAnsi="Times New Roman"/>
          <w:sz w:val="28"/>
          <w:szCs w:val="24"/>
          <w:u w:val="single"/>
        </w:rPr>
      </w:pPr>
      <w:r w:rsidRPr="007458E2">
        <w:rPr>
          <w:rFonts w:ascii="Times New Roman" w:hAnsi="Times New Roman"/>
          <w:sz w:val="28"/>
          <w:szCs w:val="24"/>
          <w:u w:val="single"/>
        </w:rPr>
        <w:t xml:space="preserve">Unconditional Jump format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rsidR="00A84D48" w:rsidRDefault="00A84D48" w:rsidP="00A84D48">
      <w:pPr>
        <w:widowControl/>
        <w:spacing w:line="240" w:lineRule="auto"/>
        <w:ind w:right="-360"/>
        <w:rPr>
          <w:rFonts w:ascii="Times New Roman" w:hAnsi="Times New Roman"/>
          <w:sz w:val="24"/>
          <w:szCs w:val="24"/>
        </w:rPr>
      </w:pPr>
    </w:p>
    <w:p w:rsidR="00A84D48" w:rsidRPr="007458E2" w:rsidRDefault="00A84D48" w:rsidP="00A84D48">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Input and Output instruction format</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rsidTr="007458E2">
        <w:tc>
          <w:tcPr>
            <w:tcW w:w="64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lastRenderedPageBreak/>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rsidR="007458E2" w:rsidRPr="007458E2" w:rsidRDefault="007458E2" w:rsidP="007458E2">
      <w:pPr>
        <w:widowControl/>
        <w:spacing w:line="240" w:lineRule="auto"/>
        <w:ind w:right="-360"/>
        <w:rPr>
          <w:rFonts w:ascii="Times New Roman" w:hAnsi="Times New Roman"/>
          <w:sz w:val="24"/>
          <w:szCs w:val="24"/>
        </w:rPr>
      </w:pPr>
    </w:p>
    <w:p w:rsidR="007458E2" w:rsidRPr="007458E2" w:rsidRDefault="007458E2" w:rsidP="007458E2">
      <w:pPr>
        <w:widowControl/>
        <w:spacing w:line="240" w:lineRule="auto"/>
        <w:ind w:right="-360"/>
        <w:rPr>
          <w:rFonts w:ascii="Times New Roman" w:hAnsi="Times New Roman"/>
          <w:sz w:val="28"/>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 xml:space="preserve">Registers  </w:t>
      </w:r>
    </w:p>
    <w:p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rsidR="007458E2" w:rsidRDefault="007458E2" w:rsidP="007458E2">
      <w:pPr>
        <w:widowControl/>
        <w:spacing w:line="240" w:lineRule="auto"/>
        <w:ind w:right="-360"/>
        <w:rPr>
          <w:rFonts w:ascii="Times New Roman" w:hAnsi="Times New Roman"/>
          <w:sz w:val="24"/>
          <w:szCs w:val="24"/>
        </w:rPr>
      </w:pPr>
    </w:p>
    <w:p w:rsidR="00A84D48" w:rsidRPr="007458E2" w:rsidRDefault="00A84D48" w:rsidP="007458E2">
      <w:pPr>
        <w:widowControl/>
        <w:spacing w:line="240" w:lineRule="auto"/>
        <w:ind w:right="-360"/>
        <w:rPr>
          <w:rFonts w:ascii="Times New Roman" w:hAnsi="Times New Roman"/>
          <w:sz w:val="24"/>
          <w:szCs w:val="24"/>
        </w:rPr>
      </w:pPr>
    </w:p>
    <w:p w:rsidR="007458E2" w:rsidRPr="007458E2" w:rsidRDefault="007458E2" w:rsidP="00A84D48">
      <w:pPr>
        <w:keepNext/>
        <w:widowControl/>
        <w:spacing w:line="240" w:lineRule="auto"/>
        <w:ind w:right="-360"/>
        <w:outlineLvl w:val="1"/>
        <w:rPr>
          <w:rFonts w:ascii="Times New Roman" w:hAnsi="Times New Roman"/>
          <w:sz w:val="28"/>
          <w:szCs w:val="24"/>
          <w:u w:val="single"/>
        </w:rPr>
      </w:pPr>
      <w:r w:rsidRPr="007458E2">
        <w:rPr>
          <w:rFonts w:ascii="Times New Roman" w:hAnsi="Times New Roman"/>
          <w:sz w:val="28"/>
          <w:szCs w:val="24"/>
          <w:u w:val="single"/>
        </w:rPr>
        <w:t>Buffers</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rsidR="007458E2" w:rsidRDefault="007458E2" w:rsidP="007458E2">
      <w:pPr>
        <w:pStyle w:val="Heading2"/>
      </w:pPr>
      <w:r>
        <w:br w:type="page"/>
      </w:r>
      <w:bookmarkStart w:id="60" w:name="_Toc511794419"/>
      <w:r>
        <w:lastRenderedPageBreak/>
        <w:t>Appendix B: Instruction Set</w:t>
      </w:r>
      <w:bookmarkEnd w:id="60"/>
    </w:p>
    <w:p w:rsidR="007458E2" w:rsidRDefault="007458E2" w:rsidP="007458E2">
      <w:pPr>
        <w:rPr>
          <w:sz w:val="28"/>
        </w:rPr>
      </w:pPr>
    </w:p>
    <w:p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Reads content of I/P buffer into a accumulator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Writes the content of accumulator into O/P buffer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Stores content of a reg.  into an address</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the content of an address into a 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the content of one register into another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Subtracts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content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AND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OR of two S-regs into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Transfers address/data directly into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Adds a data value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Multiplies a data value directly with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Divides a data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Loads a data/address directly to the content of a register</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D-reg to 1 if  first S-reg is less than the B-reg;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Sets the D-reg to 1 if  first S-reg is less than a data; 0 otherwise</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Logical end of program</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Does nothing and moves to next instruction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Jumps to a specified location</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&lt;&gt; D-reg</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&lt;&gt;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Branches to an address when content of B-reg &gt; 0</w:t>
            </w:r>
          </w:p>
        </w:tc>
      </w:tr>
      <w:tr w:rsidR="007458E2" w:rsidRPr="007458E2" w:rsidTr="007458E2">
        <w:tc>
          <w:tcPr>
            <w:tcW w:w="1008"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rsidR="007458E2" w:rsidRPr="007458E2" w:rsidRDefault="007458E2" w:rsidP="007458E2">
            <w:pPr>
              <w:rPr>
                <w:b/>
                <w:bCs/>
              </w:rPr>
            </w:pPr>
            <w:r w:rsidRPr="007458E2">
              <w:t>Branches to an address when content of B-reg &lt; 0</w:t>
            </w:r>
          </w:p>
        </w:tc>
      </w:tr>
    </w:tbl>
    <w:p w:rsidR="007458E2" w:rsidRDefault="007458E2" w:rsidP="007458E2">
      <w:pPr>
        <w:rPr>
          <w:sz w:val="28"/>
        </w:rPr>
      </w:pPr>
    </w:p>
    <w:p w:rsidR="007458E2" w:rsidRDefault="00B232A7" w:rsidP="00B232A7">
      <w:pPr>
        <w:pStyle w:val="Heading2"/>
      </w:pPr>
      <w:r>
        <w:br w:type="page"/>
      </w:r>
      <w:bookmarkStart w:id="61" w:name="_Toc511794420"/>
      <w:r>
        <w:lastRenderedPageBreak/>
        <w:t>Appendix C – Process Data Table (</w:t>
      </w:r>
      <w:r w:rsidR="001E1ECF">
        <w:t>FCFS</w:t>
      </w:r>
      <w:r>
        <w:t xml:space="preserve"> Scheduling, 1 Thread)</w:t>
      </w:r>
      <w:bookmarkEnd w:id="61"/>
    </w:p>
    <w:p w:rsidR="002325EB" w:rsidRPr="002325EB" w:rsidRDefault="002325EB" w:rsidP="002325EB"/>
    <w:bookmarkStart w:id="62" w:name="_MON_1583522992"/>
    <w:bookmarkEnd w:id="62"/>
    <w:p w:rsidR="001E1ECF" w:rsidRDefault="00A2345D" w:rsidP="00B232A7">
      <w:r>
        <w:object w:dxaOrig="8728" w:dyaOrig="9471">
          <v:shape id="_x0000_i1025" type="#_x0000_t75" style="width:436.4pt;height:473.1pt" o:ole="">
            <v:imagedata r:id="rId28" o:title=""/>
          </v:shape>
          <o:OLEObject Type="Embed" ProgID="Excel.Sheet.12" ShapeID="_x0000_i1025" DrawAspect="Content" ObjectID="_1585537472" r:id="rId29"/>
        </w:object>
      </w:r>
    </w:p>
    <w:p w:rsidR="00B232A7" w:rsidRDefault="001E1ECF" w:rsidP="001E1ECF">
      <w:pPr>
        <w:pStyle w:val="Heading2"/>
      </w:pPr>
      <w:r>
        <w:br w:type="page"/>
      </w:r>
      <w:bookmarkStart w:id="63" w:name="_Toc511794421"/>
      <w:r>
        <w:lastRenderedPageBreak/>
        <w:t>Appendix D – Process Data Table (Priority Scheduling, 1 Thread)</w:t>
      </w:r>
      <w:bookmarkEnd w:id="63"/>
    </w:p>
    <w:p w:rsidR="002325EB" w:rsidRPr="002325EB" w:rsidRDefault="002325EB" w:rsidP="002325EB"/>
    <w:bookmarkStart w:id="64" w:name="_MON_1583523428"/>
    <w:bookmarkEnd w:id="64"/>
    <w:p w:rsidR="001E1ECF" w:rsidRDefault="00A2345D" w:rsidP="001E1ECF">
      <w:r>
        <w:object w:dxaOrig="8521" w:dyaOrig="9471">
          <v:shape id="_x0000_i1026" type="#_x0000_t75" style="width:426.05pt;height:473.1pt" o:ole="">
            <v:imagedata r:id="rId30" o:title=""/>
          </v:shape>
          <o:OLEObject Type="Embed" ProgID="Excel.Sheet.12" ShapeID="_x0000_i1026" DrawAspect="Content" ObjectID="_1585537473" r:id="rId31"/>
        </w:object>
      </w:r>
    </w:p>
    <w:p w:rsidR="001E1ECF" w:rsidRDefault="001E1ECF" w:rsidP="001E1ECF">
      <w:pPr>
        <w:pStyle w:val="Heading2"/>
      </w:pPr>
      <w:r>
        <w:br w:type="page"/>
      </w:r>
      <w:bookmarkStart w:id="65" w:name="_Toc511794422"/>
      <w:r>
        <w:lastRenderedPageBreak/>
        <w:t>Appendix E – Process Data Table (FCFS Scheduling, 4 Threads)</w:t>
      </w:r>
      <w:bookmarkEnd w:id="65"/>
    </w:p>
    <w:p w:rsidR="002325EB" w:rsidRPr="002325EB" w:rsidRDefault="002325EB" w:rsidP="002325EB"/>
    <w:bookmarkStart w:id="66" w:name="_MON_1583523677"/>
    <w:bookmarkEnd w:id="66"/>
    <w:p w:rsidR="00A2345D" w:rsidRDefault="002325EB" w:rsidP="001E1ECF">
      <w:r>
        <w:object w:dxaOrig="8459" w:dyaOrig="9471">
          <v:shape id="_x0000_i1027" type="#_x0000_t75" style="width:422.95pt;height:473.1pt" o:ole="">
            <v:imagedata r:id="rId32" o:title=""/>
          </v:shape>
          <o:OLEObject Type="Embed" ProgID="Excel.Sheet.12" ShapeID="_x0000_i1027" DrawAspect="Content" ObjectID="_1585537474" r:id="rId33"/>
        </w:object>
      </w:r>
    </w:p>
    <w:p w:rsidR="001E1ECF" w:rsidRDefault="00A2345D" w:rsidP="00A2345D">
      <w:pPr>
        <w:pStyle w:val="Heading2"/>
      </w:pPr>
      <w:r>
        <w:br w:type="page"/>
      </w:r>
      <w:bookmarkStart w:id="67" w:name="_Toc511794423"/>
      <w:r>
        <w:lastRenderedPageBreak/>
        <w:t>Appendix F – Process Data Table (Priority Scheduling, 4 Threads)</w:t>
      </w:r>
      <w:bookmarkEnd w:id="67"/>
    </w:p>
    <w:p w:rsidR="002325EB" w:rsidRPr="002325EB" w:rsidRDefault="002325EB" w:rsidP="002325EB"/>
    <w:bookmarkStart w:id="68" w:name="_MON_1583523826"/>
    <w:bookmarkEnd w:id="68"/>
    <w:p w:rsidR="00A2345D" w:rsidRPr="00A2345D" w:rsidRDefault="00D5036B" w:rsidP="00A2345D">
      <w:r>
        <w:object w:dxaOrig="8681" w:dyaOrig="9471">
          <v:shape id="_x0000_i1028" type="#_x0000_t75" style="width:434.05pt;height:473.1pt" o:ole="">
            <v:imagedata r:id="rId34" o:title=""/>
          </v:shape>
          <o:OLEObject Type="Embed" ProgID="Excel.Sheet.12" ShapeID="_x0000_i1028" DrawAspect="Content" ObjectID="_1585537475" r:id="rId35"/>
        </w:object>
      </w:r>
    </w:p>
    <w:sectPr w:rsidR="00A2345D" w:rsidRPr="00A2345D">
      <w:headerReference w:type="default" r:id="rId36"/>
      <w:footerReference w:type="default" r:id="rId37"/>
      <w:headerReference w:type="first" r:id="rId38"/>
      <w:footerReference w:type="first" r:id="rId3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4158" w:rsidRDefault="005E4158">
      <w:r>
        <w:separator/>
      </w:r>
    </w:p>
  </w:endnote>
  <w:endnote w:type="continuationSeparator" w:id="0">
    <w:p w:rsidR="005E4158" w:rsidRDefault="005E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71377" w:rsidRDefault="001713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71377">
      <w:tc>
        <w:tcPr>
          <w:tcW w:w="3162" w:type="dxa"/>
          <w:tcBorders>
            <w:top w:val="nil"/>
            <w:left w:val="nil"/>
            <w:bottom w:val="nil"/>
            <w:right w:val="nil"/>
          </w:tcBorders>
        </w:tcPr>
        <w:p w:rsidR="00171377" w:rsidRDefault="00171377">
          <w:pPr>
            <w:ind w:right="360"/>
          </w:pPr>
          <w:r>
            <w:t>Confidential</w:t>
          </w:r>
        </w:p>
      </w:tc>
      <w:tc>
        <w:tcPr>
          <w:tcW w:w="3162" w:type="dxa"/>
          <w:tcBorders>
            <w:top w:val="nil"/>
            <w:left w:val="nil"/>
            <w:bottom w:val="nil"/>
            <w:right w:val="nil"/>
          </w:tcBorders>
        </w:tcPr>
        <w:p w:rsidR="00171377" w:rsidRDefault="00171377">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171377" w:rsidRDefault="0017137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tc>
    </w:tr>
  </w:tbl>
  <w:p w:rsidR="00171377" w:rsidRDefault="001713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4158" w:rsidRDefault="005E4158">
      <w:r>
        <w:separator/>
      </w:r>
    </w:p>
  </w:footnote>
  <w:footnote w:type="continuationSeparator" w:id="0">
    <w:p w:rsidR="005E4158" w:rsidRDefault="005E41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rPr>
        <w:sz w:val="24"/>
      </w:rPr>
    </w:pPr>
  </w:p>
  <w:p w:rsidR="00171377" w:rsidRDefault="00171377">
    <w:pPr>
      <w:pBdr>
        <w:top w:val="single" w:sz="6" w:space="1" w:color="auto"/>
      </w:pBdr>
      <w:rPr>
        <w:sz w:val="24"/>
      </w:rPr>
    </w:pPr>
  </w:p>
  <w:p w:rsidR="00171377" w:rsidRDefault="00171377">
    <w:pPr>
      <w:pBdr>
        <w:bottom w:val="single" w:sz="6" w:space="1" w:color="auto"/>
      </w:pBdr>
      <w:jc w:val="right"/>
      <w:rPr>
        <w:b/>
        <w:sz w:val="36"/>
      </w:rPr>
    </w:pPr>
    <w:r>
      <w:rPr>
        <w:b/>
        <w:sz w:val="36"/>
      </w:rPr>
      <w:t>Mystery Inc.</w:t>
    </w:r>
  </w:p>
  <w:p w:rsidR="00171377" w:rsidRDefault="00171377">
    <w:pPr>
      <w:pBdr>
        <w:bottom w:val="single" w:sz="6" w:space="1" w:color="auto"/>
      </w:pBdr>
      <w:jc w:val="right"/>
      <w:rPr>
        <w:sz w:val="24"/>
      </w:rPr>
    </w:pPr>
  </w:p>
  <w:p w:rsidR="00171377" w:rsidRDefault="00171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1377">
      <w:tc>
        <w:tcPr>
          <w:tcW w:w="6379" w:type="dxa"/>
        </w:tcPr>
        <w:p w:rsidR="00171377" w:rsidRDefault="00171377">
          <w:r>
            <w:t>Yeezus Operating System</w:t>
          </w:r>
        </w:p>
      </w:tc>
      <w:tc>
        <w:tcPr>
          <w:tcW w:w="3179" w:type="dxa"/>
        </w:tcPr>
        <w:p w:rsidR="00171377" w:rsidRDefault="00171377" w:rsidP="00EA036A">
          <w:pPr>
            <w:tabs>
              <w:tab w:val="left" w:pos="1135"/>
            </w:tabs>
            <w:spacing w:before="40"/>
            <w:ind w:right="68"/>
          </w:pPr>
          <w:r>
            <w:t xml:space="preserve">  Version:           2.0</w:t>
          </w:r>
        </w:p>
      </w:tc>
    </w:tr>
    <w:tr w:rsidR="00171377">
      <w:tc>
        <w:tcPr>
          <w:tcW w:w="6379" w:type="dxa"/>
        </w:tcPr>
        <w:p w:rsidR="00171377" w:rsidRDefault="00171377">
          <w:r>
            <w:t>Project Report</w:t>
          </w:r>
        </w:p>
      </w:tc>
      <w:tc>
        <w:tcPr>
          <w:tcW w:w="3179" w:type="dxa"/>
        </w:tcPr>
        <w:p w:rsidR="00171377" w:rsidRDefault="00171377" w:rsidP="00EA036A">
          <w:r>
            <w:t xml:space="preserve">  Date:  25 March 2018</w:t>
          </w:r>
        </w:p>
      </w:tc>
    </w:tr>
  </w:tbl>
  <w:p w:rsidR="00171377" w:rsidRDefault="001713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377" w:rsidRDefault="001713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0"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1"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9"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0"/>
  </w:num>
  <w:num w:numId="3">
    <w:abstractNumId w:val="18"/>
  </w:num>
  <w:num w:numId="4">
    <w:abstractNumId w:val="9"/>
  </w:num>
  <w:num w:numId="5">
    <w:abstractNumId w:val="1"/>
  </w:num>
  <w:num w:numId="6">
    <w:abstractNumId w:val="15"/>
  </w:num>
  <w:num w:numId="7">
    <w:abstractNumId w:val="17"/>
  </w:num>
  <w:num w:numId="8">
    <w:abstractNumId w:val="11"/>
  </w:num>
  <w:num w:numId="9">
    <w:abstractNumId w:val="16"/>
  </w:num>
  <w:num w:numId="10">
    <w:abstractNumId w:val="8"/>
  </w:num>
  <w:num w:numId="11">
    <w:abstractNumId w:val="7"/>
  </w:num>
  <w:num w:numId="12">
    <w:abstractNumId w:val="17"/>
  </w:num>
  <w:num w:numId="13">
    <w:abstractNumId w:val="11"/>
  </w:num>
  <w:num w:numId="14">
    <w:abstractNumId w:val="16"/>
  </w:num>
  <w:num w:numId="15">
    <w:abstractNumId w:val="8"/>
  </w:num>
  <w:num w:numId="16">
    <w:abstractNumId w:val="7"/>
  </w:num>
  <w:num w:numId="17">
    <w:abstractNumId w:val="2"/>
  </w:num>
  <w:num w:numId="18">
    <w:abstractNumId w:val="12"/>
  </w:num>
  <w:num w:numId="19">
    <w:abstractNumId w:val="19"/>
  </w:num>
  <w:num w:numId="20">
    <w:abstractNumId w:val="4"/>
  </w:num>
  <w:num w:numId="21">
    <w:abstractNumId w:val="14"/>
  </w:num>
  <w:num w:numId="22">
    <w:abstractNumId w:val="13"/>
  </w:num>
  <w:num w:numId="23">
    <w:abstractNumId w:val="6"/>
  </w:num>
  <w:num w:numId="24">
    <w:abstractNumId w:val="5"/>
  </w:num>
  <w:num w:numId="2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17611"/>
    <w:rsid w:val="00046D55"/>
    <w:rsid w:val="00070E9A"/>
    <w:rsid w:val="00080FFC"/>
    <w:rsid w:val="00083727"/>
    <w:rsid w:val="0008445A"/>
    <w:rsid w:val="000B3255"/>
    <w:rsid w:val="000D29AE"/>
    <w:rsid w:val="000D3883"/>
    <w:rsid w:val="000F355A"/>
    <w:rsid w:val="0013132B"/>
    <w:rsid w:val="00132C20"/>
    <w:rsid w:val="00134F6E"/>
    <w:rsid w:val="0014730B"/>
    <w:rsid w:val="0016079D"/>
    <w:rsid w:val="00171377"/>
    <w:rsid w:val="00176E2A"/>
    <w:rsid w:val="00191B67"/>
    <w:rsid w:val="001B6977"/>
    <w:rsid w:val="001B6C88"/>
    <w:rsid w:val="001B6D01"/>
    <w:rsid w:val="001C5480"/>
    <w:rsid w:val="001C7AE3"/>
    <w:rsid w:val="001E1ECF"/>
    <w:rsid w:val="002043CA"/>
    <w:rsid w:val="00210D43"/>
    <w:rsid w:val="002325EB"/>
    <w:rsid w:val="00235CEB"/>
    <w:rsid w:val="00253D50"/>
    <w:rsid w:val="002651A5"/>
    <w:rsid w:val="00271BE5"/>
    <w:rsid w:val="00283C10"/>
    <w:rsid w:val="002A05A0"/>
    <w:rsid w:val="002A0958"/>
    <w:rsid w:val="002B78EE"/>
    <w:rsid w:val="002C1A6F"/>
    <w:rsid w:val="002C643F"/>
    <w:rsid w:val="002F79CA"/>
    <w:rsid w:val="00341A0C"/>
    <w:rsid w:val="00344BD0"/>
    <w:rsid w:val="00346C9B"/>
    <w:rsid w:val="00356D07"/>
    <w:rsid w:val="00367B5D"/>
    <w:rsid w:val="003B3891"/>
    <w:rsid w:val="00442648"/>
    <w:rsid w:val="00447244"/>
    <w:rsid w:val="00451D78"/>
    <w:rsid w:val="0045205D"/>
    <w:rsid w:val="00484AC4"/>
    <w:rsid w:val="004C0F51"/>
    <w:rsid w:val="004C1115"/>
    <w:rsid w:val="004D0BF4"/>
    <w:rsid w:val="004D66F4"/>
    <w:rsid w:val="00501F21"/>
    <w:rsid w:val="0051151E"/>
    <w:rsid w:val="00521F9B"/>
    <w:rsid w:val="00524552"/>
    <w:rsid w:val="0053435B"/>
    <w:rsid w:val="005372B4"/>
    <w:rsid w:val="00575103"/>
    <w:rsid w:val="00583F80"/>
    <w:rsid w:val="0058531C"/>
    <w:rsid w:val="005B2859"/>
    <w:rsid w:val="005B3769"/>
    <w:rsid w:val="005D52F6"/>
    <w:rsid w:val="005D626C"/>
    <w:rsid w:val="005E164D"/>
    <w:rsid w:val="005E2D40"/>
    <w:rsid w:val="005E4158"/>
    <w:rsid w:val="005E5B15"/>
    <w:rsid w:val="005E60CA"/>
    <w:rsid w:val="005F1513"/>
    <w:rsid w:val="00617246"/>
    <w:rsid w:val="006504E9"/>
    <w:rsid w:val="00662A60"/>
    <w:rsid w:val="00664F0B"/>
    <w:rsid w:val="00670CA5"/>
    <w:rsid w:val="006977B2"/>
    <w:rsid w:val="006D3D20"/>
    <w:rsid w:val="007011EC"/>
    <w:rsid w:val="0071046E"/>
    <w:rsid w:val="00734606"/>
    <w:rsid w:val="007352BB"/>
    <w:rsid w:val="007458E2"/>
    <w:rsid w:val="00753661"/>
    <w:rsid w:val="0075758A"/>
    <w:rsid w:val="00764F21"/>
    <w:rsid w:val="00767C64"/>
    <w:rsid w:val="00772CD5"/>
    <w:rsid w:val="00777446"/>
    <w:rsid w:val="00815B5B"/>
    <w:rsid w:val="0083126E"/>
    <w:rsid w:val="00844D50"/>
    <w:rsid w:val="00850C98"/>
    <w:rsid w:val="008553DE"/>
    <w:rsid w:val="00883675"/>
    <w:rsid w:val="008963A8"/>
    <w:rsid w:val="008A1B2E"/>
    <w:rsid w:val="008A58AD"/>
    <w:rsid w:val="008B7767"/>
    <w:rsid w:val="008C7163"/>
    <w:rsid w:val="008E00F2"/>
    <w:rsid w:val="008E724E"/>
    <w:rsid w:val="008E7B73"/>
    <w:rsid w:val="00913124"/>
    <w:rsid w:val="00930AD7"/>
    <w:rsid w:val="00932C9A"/>
    <w:rsid w:val="00955DD4"/>
    <w:rsid w:val="0096359D"/>
    <w:rsid w:val="009903B1"/>
    <w:rsid w:val="00997AB4"/>
    <w:rsid w:val="009D42BD"/>
    <w:rsid w:val="009F2133"/>
    <w:rsid w:val="00A213F3"/>
    <w:rsid w:val="00A2345D"/>
    <w:rsid w:val="00A26169"/>
    <w:rsid w:val="00A2793A"/>
    <w:rsid w:val="00A5487C"/>
    <w:rsid w:val="00A6032C"/>
    <w:rsid w:val="00A7204C"/>
    <w:rsid w:val="00A733E8"/>
    <w:rsid w:val="00A73F90"/>
    <w:rsid w:val="00A82329"/>
    <w:rsid w:val="00A84D48"/>
    <w:rsid w:val="00A91744"/>
    <w:rsid w:val="00AC092C"/>
    <w:rsid w:val="00AF028D"/>
    <w:rsid w:val="00AF0445"/>
    <w:rsid w:val="00B232A7"/>
    <w:rsid w:val="00B51340"/>
    <w:rsid w:val="00B802F5"/>
    <w:rsid w:val="00BA5C9A"/>
    <w:rsid w:val="00BB2D23"/>
    <w:rsid w:val="00BB5822"/>
    <w:rsid w:val="00BB59B0"/>
    <w:rsid w:val="00BD33F4"/>
    <w:rsid w:val="00BF113B"/>
    <w:rsid w:val="00C040A8"/>
    <w:rsid w:val="00C1253B"/>
    <w:rsid w:val="00C14578"/>
    <w:rsid w:val="00C17159"/>
    <w:rsid w:val="00C238D5"/>
    <w:rsid w:val="00C2439D"/>
    <w:rsid w:val="00C41ED4"/>
    <w:rsid w:val="00C652CE"/>
    <w:rsid w:val="00C8220B"/>
    <w:rsid w:val="00C825D2"/>
    <w:rsid w:val="00C96625"/>
    <w:rsid w:val="00CA3669"/>
    <w:rsid w:val="00CA549E"/>
    <w:rsid w:val="00CA55F1"/>
    <w:rsid w:val="00CB61CC"/>
    <w:rsid w:val="00CF4E28"/>
    <w:rsid w:val="00D41FAF"/>
    <w:rsid w:val="00D5036B"/>
    <w:rsid w:val="00D8521B"/>
    <w:rsid w:val="00DA451A"/>
    <w:rsid w:val="00DB6674"/>
    <w:rsid w:val="00DD3F29"/>
    <w:rsid w:val="00DE4BA8"/>
    <w:rsid w:val="00E040D2"/>
    <w:rsid w:val="00E347D7"/>
    <w:rsid w:val="00E45A2C"/>
    <w:rsid w:val="00E75409"/>
    <w:rsid w:val="00E806A3"/>
    <w:rsid w:val="00EA036A"/>
    <w:rsid w:val="00EA5624"/>
    <w:rsid w:val="00EC01DB"/>
    <w:rsid w:val="00EE3722"/>
    <w:rsid w:val="00F261D1"/>
    <w:rsid w:val="00F51ED0"/>
    <w:rsid w:val="00F7674B"/>
    <w:rsid w:val="00F87BD6"/>
    <w:rsid w:val="00FB20C1"/>
    <w:rsid w:val="00FE2C99"/>
    <w:rsid w:val="00FF0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29885F04"/>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package" Target="embeddings/Microsoft_Excel_Worksheet2.xlsx"/><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package" Target="embeddings/Microsoft_Excel_Worksheet.xls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emf"/><Relationship Id="rId35" Type="http://schemas.openxmlformats.org/officeDocument/2006/relationships/package" Target="embeddings/Microsoft_Excel_Worksheet3.xlsx"/></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C471C5-5838-407E-BEA3-B1B74D5C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486</TotalTime>
  <Pages>40</Pages>
  <Words>7324</Words>
  <Characters>41748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48975</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10</cp:revision>
  <dcterms:created xsi:type="dcterms:W3CDTF">2018-03-26T03:00:00Z</dcterms:created>
  <dcterms:modified xsi:type="dcterms:W3CDTF">2018-04-18T10:18:00Z</dcterms:modified>
</cp:coreProperties>
</file>